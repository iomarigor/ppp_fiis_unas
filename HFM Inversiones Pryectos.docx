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0555C424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34F7110C" w14:textId="77777777" w:rsidR="00B0688D" w:rsidRDefault="00B0688D" w:rsidP="007057F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224E1EE" wp14:editId="3BFC6471">
                      <wp:extent cx="4238625" cy="133940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8625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678542" w14:textId="77777777" w:rsidR="009875C8" w:rsidRPr="00136CB8" w:rsidRDefault="002E0194" w:rsidP="002E0194">
                                  <w:pPr>
                                    <w:pStyle w:val="Ttulo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136CB8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 xml:space="preserve">INFORME </w:t>
                                  </w:r>
                                </w:p>
                                <w:p w14:paraId="0B7002FB" w14:textId="030083FB" w:rsidR="00B0688D" w:rsidRPr="00136CB8" w:rsidRDefault="00136CB8" w:rsidP="002E0194">
                                  <w:pPr>
                                    <w:pStyle w:val="Ttulo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136CB8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 xml:space="preserve">DE </w:t>
                                  </w:r>
                                  <w:r w:rsidR="00755B96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LOS PROYECTOS</w:t>
                                  </w:r>
                                  <w:r w:rsidR="009413BC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 xml:space="preserve"> </w:t>
                                  </w:r>
                                  <w:r w:rsidRPr="00136CB8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DE LA E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M</w:t>
                                  </w:r>
                                  <w:r w:rsidRPr="00136CB8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PRESA HMF INVERSIONES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224E1E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33.7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" filled="f" stroked="f" strokeweight=".5pt">
                      <v:textbox>
                        <w:txbxContent>
                          <w:p w14:paraId="51678542" w14:textId="77777777" w:rsidR="009875C8" w:rsidRPr="00136CB8" w:rsidRDefault="002E0194" w:rsidP="002E0194">
                            <w:pPr>
                              <w:pStyle w:val="Ttulo"/>
                              <w:rPr>
                                <w:sz w:val="32"/>
                                <w:szCs w:val="32"/>
                              </w:rPr>
                            </w:pPr>
                            <w:r w:rsidRPr="00136CB8">
                              <w:rPr>
                                <w:sz w:val="32"/>
                                <w:szCs w:val="32"/>
                                <w:lang w:bidi="es-ES"/>
                              </w:rPr>
                              <w:t xml:space="preserve">INFORME </w:t>
                            </w:r>
                          </w:p>
                          <w:p w14:paraId="0B7002FB" w14:textId="030083FB" w:rsidR="00B0688D" w:rsidRPr="00136CB8" w:rsidRDefault="00136CB8" w:rsidP="002E0194">
                            <w:pPr>
                              <w:pStyle w:val="Ttulo"/>
                              <w:rPr>
                                <w:sz w:val="32"/>
                                <w:szCs w:val="32"/>
                              </w:rPr>
                            </w:pPr>
                            <w:r w:rsidRPr="00136CB8">
                              <w:rPr>
                                <w:sz w:val="32"/>
                                <w:szCs w:val="32"/>
                                <w:lang w:bidi="es-ES"/>
                              </w:rPr>
                              <w:t xml:space="preserve">DE </w:t>
                            </w:r>
                            <w:r w:rsidR="00755B96">
                              <w:rPr>
                                <w:sz w:val="32"/>
                                <w:szCs w:val="32"/>
                                <w:lang w:bidi="es-ES"/>
                              </w:rPr>
                              <w:t>LOS PROYECTOS</w:t>
                            </w:r>
                            <w:r w:rsidR="009413BC">
                              <w:rPr>
                                <w:sz w:val="32"/>
                                <w:szCs w:val="32"/>
                                <w:lang w:bidi="es-ES"/>
                              </w:rPr>
                              <w:t xml:space="preserve"> </w:t>
                            </w:r>
                            <w:r w:rsidRPr="00136CB8">
                              <w:rPr>
                                <w:sz w:val="32"/>
                                <w:szCs w:val="32"/>
                                <w:lang w:bidi="es-ES"/>
                              </w:rPr>
                              <w:t>DE LA E</w:t>
                            </w: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M</w:t>
                            </w:r>
                            <w:r w:rsidRPr="00136CB8">
                              <w:rPr>
                                <w:sz w:val="32"/>
                                <w:szCs w:val="32"/>
                                <w:lang w:bidi="es-ES"/>
                              </w:rPr>
                              <w:t>PRESA HMF INVERSIONES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75"/>
      </w:tblGrid>
      <w:tr w:rsidR="00E1560F" w14:paraId="5FE7E2E4" w14:textId="77777777" w:rsidTr="00B0688D">
        <w:trPr>
          <w:trHeight w:val="2043"/>
        </w:trPr>
        <w:tc>
          <w:tcPr>
            <w:tcW w:w="4572" w:type="dxa"/>
          </w:tcPr>
          <w:p w14:paraId="46525732" w14:textId="77777777" w:rsidR="00B0688D" w:rsidRDefault="00B0688D" w:rsidP="007057F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CA61BFD" wp14:editId="6B8CAA0D">
                      <wp:extent cx="3886200" cy="457200"/>
                      <wp:effectExtent l="0" t="0" r="0" b="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0" cy="457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3A2140" w14:textId="7F2F7B10" w:rsidR="00B0688D" w:rsidRPr="002178B9" w:rsidRDefault="00136CB8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bidi="es-ES"/>
                                    </w:rPr>
                                    <w:t>AccordTechnology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A61BFD" id="Cuadro de texto 6" o:spid="_x0000_s1027" type="#_x0000_t202" style="width:306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" filled="f" stroked="f" strokeweight=".5pt">
                      <v:textbox>
                        <w:txbxContent>
                          <w:p w14:paraId="1F3A2140" w14:textId="7F2F7B10" w:rsidR="00B0688D" w:rsidRPr="002178B9" w:rsidRDefault="00136CB8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bidi="es-ES"/>
                              </w:rPr>
                              <w:t>AccordTechnology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E649934" wp14:editId="144DF2F0">
                      <wp:extent cx="4619625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196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219206" w14:textId="0B58658D" w:rsidR="00B0688D" w:rsidRPr="007057F4" w:rsidRDefault="00B0688D" w:rsidP="007057F4">
                                  <w:r w:rsidRPr="00B0688D">
                                    <w:rPr>
                                      <w:lang w:bidi="es-ES"/>
                                    </w:rPr>
                                    <w:t xml:space="preserve">Correo electrónico: </w:t>
                                  </w:r>
                                  <w:r w:rsidR="00136CB8">
                                    <w:rPr>
                                      <w:lang w:bidi="es-ES"/>
                                    </w:rPr>
                                    <w:t>hmf.inversiones.sac@gmail.com</w:t>
                                  </w:r>
                                </w:p>
                                <w:p w14:paraId="32EBDD47" w14:textId="3989E31F" w:rsidR="00B0688D" w:rsidRPr="00B0688D" w:rsidRDefault="00B0688D" w:rsidP="007057F4">
                                  <w:r w:rsidRPr="007057F4">
                                    <w:rPr>
                                      <w:lang w:bidi="es-ES"/>
                                    </w:rPr>
                                    <w:t xml:space="preserve">Sitio web: </w:t>
                                  </w:r>
                                  <w:r w:rsidR="00136CB8" w:rsidRPr="00136CB8">
                                    <w:rPr>
                                      <w:lang w:bidi="es-ES"/>
                                    </w:rPr>
                                    <w:t>accordtechsoft.com</w:t>
                                  </w:r>
                                </w:p>
                                <w:p w14:paraId="1D94B241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649934" id="Cuadro de texto 7" o:spid="_x0000_s1028" type="#_x0000_t202" style="width:363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" filled="f" stroked="f" strokeweight=".5pt">
                      <v:textbox>
                        <w:txbxContent>
                          <w:p w14:paraId="50219206" w14:textId="0B58658D" w:rsidR="00B0688D" w:rsidRPr="007057F4" w:rsidRDefault="00B0688D" w:rsidP="007057F4">
                            <w:r w:rsidRPr="00B0688D">
                              <w:rPr>
                                <w:lang w:bidi="es-ES"/>
                              </w:rPr>
                              <w:t xml:space="preserve">Correo electrónico: </w:t>
                            </w:r>
                            <w:r w:rsidR="00136CB8">
                              <w:rPr>
                                <w:lang w:bidi="es-ES"/>
                              </w:rPr>
                              <w:t>hmf.inversiones.sac@gmail.com</w:t>
                            </w:r>
                          </w:p>
                          <w:p w14:paraId="32EBDD47" w14:textId="3989E31F" w:rsidR="00B0688D" w:rsidRPr="00B0688D" w:rsidRDefault="00B0688D" w:rsidP="007057F4">
                            <w:r w:rsidRPr="007057F4">
                              <w:rPr>
                                <w:lang w:bidi="es-ES"/>
                              </w:rPr>
                              <w:t xml:space="preserve">Sitio web: </w:t>
                            </w:r>
                            <w:r w:rsidR="00136CB8" w:rsidRPr="00136CB8">
                              <w:rPr>
                                <w:lang w:bidi="es-ES"/>
                              </w:rPr>
                              <w:t>accordtechsoft.com</w:t>
                            </w:r>
                          </w:p>
                          <w:p w14:paraId="1D94B241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DF83AD7" w14:textId="77777777"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35"/>
        <w:gridCol w:w="4815"/>
      </w:tblGrid>
      <w:tr w:rsidR="0051019E" w14:paraId="2702392F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16F6272B" w14:textId="77777777" w:rsidR="0051019E" w:rsidRDefault="0051019E" w:rsidP="0051019E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88A6848" wp14:editId="30CF6B19">
                      <wp:extent cx="3514725" cy="605155"/>
                      <wp:effectExtent l="0" t="0" r="0" b="4445"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47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5799D0" w14:textId="78200395" w:rsidR="0051019E" w:rsidRPr="004F2231" w:rsidRDefault="009413BC" w:rsidP="0051019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Iomar I. Alegre Barrera</w:t>
                                  </w:r>
                                </w:p>
                                <w:p w14:paraId="73B475AF" w14:textId="2DE3E4A8" w:rsidR="0051019E" w:rsidRPr="007057F4" w:rsidRDefault="009413BC" w:rsidP="0051019E">
                                  <w:r>
                                    <w:rPr>
                                      <w:lang w:bidi="es-ES"/>
                                    </w:rPr>
                                    <w:t>Iomar.alegre@unas.edu.pe</w:t>
                                  </w:r>
                                </w:p>
                                <w:p w14:paraId="6D13B275" w14:textId="77777777" w:rsidR="0051019E" w:rsidRPr="007057F4" w:rsidRDefault="0051019E" w:rsidP="0051019E"/>
                                <w:p w14:paraId="27B22452" w14:textId="77777777"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88A6848" id="Cuadro de texto 13" o:spid="_x0000_s1029" type="#_x0000_t202" style="width:276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" filled="f" stroked="f" strokeweight=".5pt">
                      <v:textbox>
                        <w:txbxContent>
                          <w:p w14:paraId="185799D0" w14:textId="78200395" w:rsidR="0051019E" w:rsidRPr="004F2231" w:rsidRDefault="009413BC" w:rsidP="005101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Iomar I. Alegre Barrera</w:t>
                            </w:r>
                          </w:p>
                          <w:p w14:paraId="73B475AF" w14:textId="2DE3E4A8" w:rsidR="0051019E" w:rsidRPr="007057F4" w:rsidRDefault="009413BC" w:rsidP="0051019E">
                            <w:r>
                              <w:rPr>
                                <w:lang w:bidi="es-ES"/>
                              </w:rPr>
                              <w:t>Iomar.alegre@unas.edu.pe</w:t>
                            </w:r>
                          </w:p>
                          <w:p w14:paraId="6D13B275" w14:textId="77777777" w:rsidR="0051019E" w:rsidRPr="007057F4" w:rsidRDefault="0051019E" w:rsidP="0051019E"/>
                          <w:p w14:paraId="27B22452" w14:textId="77777777"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7C496706" w14:textId="05752DD1" w:rsidR="0051019E" w:rsidRDefault="009413BC" w:rsidP="0051019E">
            <w:pPr>
              <w:jc w:val="right"/>
            </w:pPr>
            <w:r w:rsidRPr="00943ECF">
              <w:rPr>
                <w:i/>
                <w:noProof/>
              </w:rPr>
              <w:drawing>
                <wp:anchor distT="0" distB="0" distL="114300" distR="114300" simplePos="0" relativeHeight="251664384" behindDoc="0" locked="0" layoutInCell="1" allowOverlap="1" wp14:anchorId="0E109FBC" wp14:editId="31186CE2">
                  <wp:simplePos x="0" y="0"/>
                  <wp:positionH relativeFrom="margin">
                    <wp:posOffset>2022475</wp:posOffset>
                  </wp:positionH>
                  <wp:positionV relativeFrom="paragraph">
                    <wp:posOffset>-483235</wp:posOffset>
                  </wp:positionV>
                  <wp:extent cx="800735" cy="736600"/>
                  <wp:effectExtent l="0" t="0" r="0" b="6350"/>
                  <wp:wrapNone/>
                  <wp:docPr id="1751299243" name="Imagen 1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299243" name="Imagen 1" descr="Icono&#10;&#10;Descripción generada automá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73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58780C" w14:textId="59AB5E65" w:rsidR="008A3C95" w:rsidRDefault="00755B96" w:rsidP="007057F4">
      <w:r>
        <w:rPr>
          <w:noProof/>
          <w:lang w:bidi="es-ES"/>
        </w:rPr>
        <w:drawing>
          <wp:anchor distT="0" distB="0" distL="114300" distR="114300" simplePos="0" relativeHeight="251661312" behindDoc="1" locked="0" layoutInCell="1" allowOverlap="1" wp14:anchorId="2F0B9F3F" wp14:editId="3E9796BA">
            <wp:simplePos x="0" y="0"/>
            <wp:positionH relativeFrom="column">
              <wp:posOffset>3376295</wp:posOffset>
            </wp:positionH>
            <wp:positionV relativeFrom="paragraph">
              <wp:posOffset>1443355</wp:posOffset>
            </wp:positionV>
            <wp:extent cx="2273935" cy="3122295"/>
            <wp:effectExtent l="0" t="0" r="0" b="1905"/>
            <wp:wrapNone/>
            <wp:docPr id="2" name="Gráfico 2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194">
        <w:rPr>
          <w:noProof/>
          <w:lang w:bidi="es-ES"/>
        </w:rPr>
        <w:drawing>
          <wp:anchor distT="0" distB="0" distL="114300" distR="114300" simplePos="0" relativeHeight="251662336" behindDoc="1" locked="0" layoutInCell="1" allowOverlap="1" wp14:anchorId="2632CD26" wp14:editId="05F4FA75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áfico 4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22391134" wp14:editId="1E513737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n 3" descr="imagen de centro de neg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76CF97C" wp14:editId="5AABEFB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áfico 1" descr="rectángulo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es-ES"/>
        </w:rPr>
        <w:br w:type="page"/>
      </w:r>
    </w:p>
    <w:sdt>
      <w:sdtPr>
        <w:id w:val="19864323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8"/>
          <w:szCs w:val="22"/>
        </w:rPr>
      </w:sdtEndPr>
      <w:sdtContent>
        <w:p w14:paraId="39E1856B" w14:textId="21EDCF3A" w:rsidR="00755B96" w:rsidRDefault="00755B96">
          <w:pPr>
            <w:pStyle w:val="TtuloTDC"/>
            <w:framePr w:wrap="around"/>
          </w:pPr>
          <w:r>
            <w:t>Tabla de contenido</w:t>
          </w:r>
        </w:p>
        <w:p w14:paraId="5F64D807" w14:textId="478CAFF4" w:rsidR="00755B96" w:rsidRDefault="00755B96">
          <w:pPr>
            <w:pStyle w:val="TDC1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85833" w:history="1">
            <w:r w:rsidR="00BD093D">
              <w:rPr>
                <w:rStyle w:val="Hipervnculo"/>
                <w:noProof/>
              </w:rPr>
              <w:t>Resumen ejecutivo….</w:t>
            </w:r>
            <w:r>
              <w:rPr>
                <w:noProof/>
                <w:webHidden/>
              </w:rPr>
              <w:t>……………………………………………………………………………………………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_Toc137485833 \h </w:instrText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b w:val="0"/>
                <w:bCs/>
                <w:noProof/>
                <w:webHidden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5E15" w14:textId="7A0957D9" w:rsidR="00755B96" w:rsidRDefault="00755B96">
          <w:pPr>
            <w:pStyle w:val="TDC1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hyperlink w:anchor="_Toc137485834" w:history="1">
            <w:r w:rsidRPr="00683482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  <w:t>……………………………………………………………………………………………………………..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27CB" w14:textId="5B41F276" w:rsidR="00755B96" w:rsidRDefault="00755B96">
          <w:pPr>
            <w:pStyle w:val="TDC2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r>
            <w:rPr>
              <w:rStyle w:val="Hipervnculo"/>
              <w:noProof/>
            </w:rPr>
            <w:t xml:space="preserve">        </w:t>
          </w:r>
          <w:hyperlink w:anchor="_Toc137485835" w:history="1">
            <w:r w:rsidRPr="00683482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  <w:t>……………………………………………………………………………………………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5A42" w14:textId="649ADBFF" w:rsidR="00755B96" w:rsidRDefault="00755B96">
          <w:pPr>
            <w:pStyle w:val="TDC2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r>
            <w:rPr>
              <w:rStyle w:val="Hipervnculo"/>
              <w:noProof/>
            </w:rPr>
            <w:t xml:space="preserve">        </w:t>
          </w:r>
          <w:hyperlink w:anchor="_Toc137485836" w:history="1">
            <w:r w:rsidRPr="00683482">
              <w:rPr>
                <w:rStyle w:val="Hipervnculo"/>
                <w:noProof/>
              </w:rPr>
              <w:t>Objetivo Especifico</w:t>
            </w:r>
            <w:r>
              <w:rPr>
                <w:noProof/>
                <w:webHidden/>
              </w:rPr>
              <w:tab/>
              <w:t>………………………………………………………………………………………..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062B5" w14:textId="4C670268" w:rsidR="00755B96" w:rsidRDefault="00755B96" w:rsidP="00755B96">
          <w:pPr>
            <w:pStyle w:val="TDC3"/>
            <w:tabs>
              <w:tab w:val="right" w:leader="dot" w:pos="9592"/>
            </w:tabs>
            <w:ind w:left="0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hyperlink w:anchor="_Toc137485837" w:history="1">
            <w:r w:rsidRPr="00683482">
              <w:rPr>
                <w:rStyle w:val="Hipervnculo"/>
                <w:noProof/>
              </w:rPr>
              <w:t>Escenario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78BC" w14:textId="362D94D6" w:rsidR="00755B96" w:rsidRDefault="00755B96">
          <w:pPr>
            <w:pStyle w:val="TDC1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hyperlink w:anchor="_Toc137485838" w:history="1">
            <w:r w:rsidRPr="00683482">
              <w:rPr>
                <w:rStyle w:val="Hipervnculo"/>
                <w:noProof/>
              </w:rPr>
              <w:t>Descripción de sistemas de la empresa HMF Inversiones</w:t>
            </w:r>
            <w:r>
              <w:rPr>
                <w:noProof/>
                <w:webHidden/>
              </w:rPr>
              <w:t>……………………………………..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7E40" w14:textId="41AB9591" w:rsidR="00755B96" w:rsidRDefault="00755B96">
          <w:pPr>
            <w:pStyle w:val="TDC3"/>
            <w:tabs>
              <w:tab w:val="right" w:leader="dot" w:pos="9592"/>
            </w:tabs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hyperlink w:anchor="_Toc137485839" w:history="1">
            <w:r w:rsidRPr="00683482">
              <w:rPr>
                <w:rStyle w:val="Hipervnculo"/>
                <w:noProof/>
              </w:rPr>
              <w:t>Arquitectura de los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5D6B" w14:textId="021EE695" w:rsidR="00755B96" w:rsidRDefault="00755B96">
          <w:pPr>
            <w:pStyle w:val="TDC3"/>
            <w:tabs>
              <w:tab w:val="right" w:leader="dot" w:pos="9592"/>
            </w:tabs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hyperlink w:anchor="_Toc137485840" w:history="1">
            <w:r w:rsidRPr="00683482">
              <w:rPr>
                <w:rStyle w:val="Hipervnculo"/>
                <w:noProof/>
              </w:rPr>
              <w:t>Distribución de carpetas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B8CFC" w14:textId="3FEC567B" w:rsidR="00755B96" w:rsidRDefault="00755B96" w:rsidP="00755B96">
          <w:pPr>
            <w:pStyle w:val="TDC3"/>
            <w:tabs>
              <w:tab w:val="right" w:leader="dot" w:pos="9592"/>
            </w:tabs>
            <w:ind w:left="0"/>
            <w:rPr>
              <w:b w:val="0"/>
              <w:noProof/>
              <w:color w:val="auto"/>
              <w:kern w:val="2"/>
              <w:sz w:val="22"/>
              <w:lang w:val="es-PE" w:eastAsia="es-PE"/>
              <w14:ligatures w14:val="standardContextual"/>
            </w:rPr>
          </w:pPr>
          <w:hyperlink w:anchor="_Toc137485841" w:history="1">
            <w:r w:rsidRPr="00683482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  <w:t>………………………………………………………………………………………………………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27F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83390" w14:textId="76BCABCF" w:rsidR="00755B96" w:rsidRDefault="00755B96">
          <w:r>
            <w:rPr>
              <w:bCs/>
            </w:rPr>
            <w:fldChar w:fldCharType="end"/>
          </w:r>
        </w:p>
      </w:sdtContent>
    </w:sdt>
    <w:p w14:paraId="36F823EB" w14:textId="77777777" w:rsidR="004F2231" w:rsidRDefault="004F2231">
      <w:pPr>
        <w:spacing w:after="200"/>
        <w:rPr>
          <w:bCs/>
        </w:rPr>
      </w:pPr>
      <w:r>
        <w:rPr>
          <w:lang w:bidi="es-ES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11ED1D22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6AECF" w14:textId="1AC7D062" w:rsidR="004F2231" w:rsidRDefault="004F2231" w:rsidP="004F2231">
            <w:pPr>
              <w:pStyle w:val="Ttulo1"/>
              <w:framePr w:hSpace="0" w:wrap="auto" w:vAnchor="margin" w:hAnchor="text" w:yAlign="inline"/>
              <w:jc w:val="left"/>
            </w:pPr>
          </w:p>
        </w:tc>
      </w:tr>
    </w:tbl>
    <w:p w14:paraId="670423CF" w14:textId="77777777" w:rsidR="00BD093D" w:rsidRDefault="00BD093D" w:rsidP="00BD093D">
      <w:r>
        <w:t>HMF Inversiones S.A.C es una empresa dedicada a ofrecer una amplia gama de servicios en el sector de la tecnología. Su oferta incluye la venta de equipos electrónicos, como laptops, impresoras y cámaras web, así como servicios técnicos para estos dispositivos. Además, se especializa en la instalación de cámaras web y el desarrollo de soluciones y sistemas de software utilizando tecnologías de vanguardia.</w:t>
      </w:r>
    </w:p>
    <w:p w14:paraId="24DE997D" w14:textId="77777777" w:rsidR="00BD093D" w:rsidRDefault="00BD093D" w:rsidP="00BD093D"/>
    <w:p w14:paraId="0AB3095C" w14:textId="769F3D30" w:rsidR="00BD093D" w:rsidRDefault="00BD093D" w:rsidP="00BD093D">
      <w:r>
        <w:t>Un producto destacado de HMF Inversiones S.A.C es su software ERP</w:t>
      </w:r>
      <w:r>
        <w:t xml:space="preserve"> llamado “</w:t>
      </w:r>
      <w:r>
        <w:t>KAMAY</w:t>
      </w:r>
      <w:r>
        <w:t>”</w:t>
      </w:r>
      <w:r>
        <w:t xml:space="preserve">, </w:t>
      </w:r>
      <w:r>
        <w:t>“</w:t>
      </w:r>
      <w:proofErr w:type="spellStart"/>
      <w:r>
        <w:t>KAMAY”es</w:t>
      </w:r>
      <w:proofErr w:type="spellEnd"/>
      <w:r>
        <w:t xml:space="preserve"> </w:t>
      </w:r>
      <w:r>
        <w:t>una aplicación de escritorio que permite a las microempresas y pymes gestionar diversos aspectos de su negocio, como procesos de ventas, compras, administración de almacenes, manejo de inventarios y generación de informes, entre otros.</w:t>
      </w:r>
    </w:p>
    <w:p w14:paraId="117AC3B3" w14:textId="77777777" w:rsidR="00BD093D" w:rsidRDefault="00BD093D" w:rsidP="00BD093D"/>
    <w:p w14:paraId="7F6B55A5" w14:textId="2DB26320" w:rsidR="001F0AF0" w:rsidRDefault="00BD093D" w:rsidP="00BD093D">
      <w:r>
        <w:t>La empresa se encuentra en un proceso de migración de su sistema de escritorio a dos aplicaciones web con el fin de implementar nuevas funciones de forma remota y mejorar la accesibilidad para los clientes. Estas aplicaciones web permitirán a los clientes realizar pedidos, ventas, apertura y cierre de cajas, así como registrar marcas y categorías, todo ello sin necesidad de utilizar un equipo de escritorio.</w:t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84277E" w14:paraId="43A0A0AD" w14:textId="77777777" w:rsidTr="0084277E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18F3B" w14:textId="628E47FF" w:rsidR="0084277E" w:rsidRDefault="008700B6" w:rsidP="00B21E2B">
            <w:pPr>
              <w:pStyle w:val="Ttulo1"/>
              <w:framePr w:hSpace="0" w:wrap="auto" w:vAnchor="margin" w:hAnchor="text" w:yAlign="inline"/>
            </w:pPr>
            <w:r>
              <w:t>Resumen ejecutivo</w:t>
            </w:r>
          </w:p>
        </w:tc>
      </w:tr>
    </w:tbl>
    <w:p w14:paraId="3EE49495" w14:textId="24A78697" w:rsidR="00B21E2B" w:rsidRDefault="00B21E2B" w:rsidP="001F0AF0">
      <w:pPr>
        <w:spacing w:after="200"/>
      </w:pPr>
      <w:r>
        <w:br w:type="page"/>
      </w:r>
    </w:p>
    <w:p w14:paraId="49E3197C" w14:textId="29DF4D28" w:rsidR="007057F4" w:rsidRDefault="00B21E2B" w:rsidP="00B21E2B">
      <w:pPr>
        <w:pStyle w:val="Ttulo1"/>
        <w:framePr w:wrap="around"/>
      </w:pPr>
      <w:bookmarkStart w:id="0" w:name="_Toc137485834"/>
      <w:r>
        <w:lastRenderedPageBreak/>
        <w:t>Objetivos</w:t>
      </w:r>
      <w:bookmarkEnd w:id="0"/>
    </w:p>
    <w:p w14:paraId="6A2D7255" w14:textId="3D2D7221" w:rsidR="00B21E2B" w:rsidRDefault="00B21E2B" w:rsidP="00B21E2B">
      <w:pPr>
        <w:pStyle w:val="Ttulo2"/>
        <w:framePr w:wrap="around"/>
      </w:pPr>
      <w:bookmarkStart w:id="1" w:name="_Toc137485835"/>
      <w:r>
        <w:t>Objetivo General</w:t>
      </w:r>
      <w:bookmarkEnd w:id="1"/>
    </w:p>
    <w:p w14:paraId="3A80C1F6" w14:textId="77777777" w:rsidR="00B21E2B" w:rsidRDefault="00B21E2B" w:rsidP="00B21E2B"/>
    <w:p w14:paraId="598C8ACE" w14:textId="77777777" w:rsidR="00B21E2B" w:rsidRDefault="00B21E2B" w:rsidP="00B21E2B"/>
    <w:p w14:paraId="7FC9628C" w14:textId="77777777" w:rsidR="00B21E2B" w:rsidRDefault="00B21E2B" w:rsidP="00B21E2B"/>
    <w:p w14:paraId="24603EB2" w14:textId="33EA973A" w:rsidR="00B21E2B" w:rsidRDefault="00B21E2B" w:rsidP="00B21E2B">
      <w:pPr>
        <w:pStyle w:val="Contenido"/>
        <w:framePr w:wrap="around"/>
      </w:pPr>
    </w:p>
    <w:p w14:paraId="6A16A97D" w14:textId="4623B1B1" w:rsidR="00B21E2B" w:rsidRDefault="00B21E2B" w:rsidP="00B21E2B">
      <w:pPr>
        <w:pStyle w:val="Contenido"/>
        <w:framePr w:wrap="around"/>
      </w:pPr>
    </w:p>
    <w:p w14:paraId="492B2895" w14:textId="14DA8CEB" w:rsidR="00B21E2B" w:rsidRDefault="00B21E2B" w:rsidP="00B86E89">
      <w:pPr>
        <w:pStyle w:val="Contenido"/>
        <w:framePr w:wrap="around"/>
        <w:numPr>
          <w:ilvl w:val="0"/>
          <w:numId w:val="21"/>
        </w:numPr>
      </w:pPr>
      <w:r>
        <w:t>Describir las arquitecturas de los sistemas Trade y Booking de la empresa HMF Inversiones.</w:t>
      </w:r>
    </w:p>
    <w:p w14:paraId="156B862F" w14:textId="77777777" w:rsidR="00B21E2B" w:rsidRDefault="00B21E2B" w:rsidP="00B21E2B">
      <w:pPr>
        <w:pStyle w:val="Contenido"/>
        <w:framePr w:wrap="around"/>
      </w:pPr>
    </w:p>
    <w:p w14:paraId="1B556055" w14:textId="1A5815ED" w:rsidR="00B21E2B" w:rsidRDefault="00B21E2B" w:rsidP="00B86E89">
      <w:pPr>
        <w:pStyle w:val="Ttulo2"/>
        <w:framePr w:wrap="around"/>
      </w:pPr>
      <w:bookmarkStart w:id="2" w:name="_Toc137485836"/>
      <w:r>
        <w:t>Objetivo Especifico</w:t>
      </w:r>
      <w:bookmarkEnd w:id="2"/>
    </w:p>
    <w:p w14:paraId="627E69B3" w14:textId="713591B5" w:rsidR="00B86E89" w:rsidRDefault="00B86E89" w:rsidP="00B86E89">
      <w:pPr>
        <w:pStyle w:val="Contenido"/>
        <w:framePr w:wrap="around"/>
        <w:numPr>
          <w:ilvl w:val="0"/>
          <w:numId w:val="21"/>
        </w:numPr>
      </w:pPr>
      <w:r>
        <w:t>Describir los módulos y submódulos de ambos sistemas.</w:t>
      </w:r>
    </w:p>
    <w:p w14:paraId="08EB423E" w14:textId="48702194" w:rsidR="00B86E89" w:rsidRPr="00B86E89" w:rsidRDefault="00B86E89" w:rsidP="00B86E89">
      <w:pPr>
        <w:pStyle w:val="Contenido"/>
        <w:framePr w:wrap="around"/>
        <w:numPr>
          <w:ilvl w:val="0"/>
          <w:numId w:val="21"/>
        </w:numPr>
      </w:pPr>
      <w:r>
        <w:t>Describir las arquitecturas de ambos sistemas.</w:t>
      </w:r>
    </w:p>
    <w:p w14:paraId="7F76BCC7" w14:textId="77777777" w:rsidR="00B86E89" w:rsidRDefault="00B86E89" w:rsidP="00B86E89"/>
    <w:p w14:paraId="727C5266" w14:textId="77777777" w:rsidR="00B86E89" w:rsidRDefault="00B86E89" w:rsidP="00B86E89"/>
    <w:p w14:paraId="7FAD5010" w14:textId="77777777" w:rsidR="00B86E89" w:rsidRDefault="00B86E89" w:rsidP="00B86E89"/>
    <w:p w14:paraId="1DFB519C" w14:textId="77777777" w:rsidR="00B86E89" w:rsidRDefault="00B86E89" w:rsidP="00B86E89"/>
    <w:p w14:paraId="5A41D291" w14:textId="77777777" w:rsidR="00B86E89" w:rsidRDefault="00B86E89" w:rsidP="00B86E89"/>
    <w:p w14:paraId="3B88A953" w14:textId="77777777" w:rsidR="00B86E89" w:rsidRDefault="00B86E89" w:rsidP="00B86E89"/>
    <w:p w14:paraId="6E8C34F8" w14:textId="77777777" w:rsidR="00B86E89" w:rsidRDefault="00B86E89" w:rsidP="00B86E89"/>
    <w:p w14:paraId="06404B3B" w14:textId="77777777" w:rsidR="00B86E89" w:rsidRDefault="00B86E89" w:rsidP="00B86E89"/>
    <w:p w14:paraId="76988100" w14:textId="77777777" w:rsidR="00B86E89" w:rsidRDefault="00B86E89" w:rsidP="00B86E89"/>
    <w:p w14:paraId="4CCE536B" w14:textId="77777777" w:rsidR="00B86E89" w:rsidRDefault="00B86E89" w:rsidP="00B86E89"/>
    <w:p w14:paraId="4D9AAFBA" w14:textId="77777777" w:rsidR="00B86E89" w:rsidRDefault="00B86E89" w:rsidP="00B86E89"/>
    <w:p w14:paraId="37D040A3" w14:textId="77777777" w:rsidR="00B86E89" w:rsidRDefault="00B86E89" w:rsidP="00B86E89"/>
    <w:p w14:paraId="4E3A000C" w14:textId="11451917" w:rsidR="00B86E89" w:rsidRDefault="00B86E89" w:rsidP="00B86E89">
      <w:r>
        <w:br w:type="page"/>
      </w:r>
    </w:p>
    <w:p w14:paraId="2EDB2CE8" w14:textId="6AA828F1" w:rsidR="00186892" w:rsidRDefault="00186892" w:rsidP="00186892">
      <w:pPr>
        <w:pStyle w:val="Ttulo3"/>
        <w:spacing w:line="360" w:lineRule="auto"/>
      </w:pPr>
      <w:bookmarkStart w:id="3" w:name="_Toc137116223"/>
      <w:bookmarkStart w:id="4" w:name="_Toc137116222"/>
      <w:bookmarkStart w:id="5" w:name="_Toc137485837"/>
      <w:r>
        <w:lastRenderedPageBreak/>
        <w:t>Escenario de trabajo</w:t>
      </w:r>
      <w:bookmarkEnd w:id="4"/>
      <w:bookmarkEnd w:id="5"/>
    </w:p>
    <w:p w14:paraId="6871F44A" w14:textId="0BE6C333" w:rsidR="00186892" w:rsidRDefault="00186892" w:rsidP="00186892">
      <w:pPr>
        <w:pStyle w:val="Ttulo4"/>
      </w:pPr>
      <w:r>
        <w:t>Dirección de proyecto</w:t>
      </w:r>
      <w:bookmarkEnd w:id="3"/>
    </w:p>
    <w:p w14:paraId="38EFC6C9" w14:textId="77777777" w:rsidR="00186892" w:rsidRPr="00186892" w:rsidRDefault="00186892" w:rsidP="00186892"/>
    <w:p w14:paraId="76B5B191" w14:textId="77777777" w:rsidR="00186892" w:rsidRDefault="00186892" w:rsidP="00186892">
      <w:pPr>
        <w:ind w:left="708"/>
      </w:pPr>
      <w:r>
        <w:t xml:space="preserve">El jefe del proyecto es ing. Josue Acuña </w:t>
      </w:r>
      <w:proofErr w:type="spellStart"/>
      <w:r>
        <w:t>Cordoba</w:t>
      </w:r>
      <w:proofErr w:type="spellEnd"/>
      <w:r>
        <w:t>.</w:t>
      </w:r>
    </w:p>
    <w:p w14:paraId="4832E6A2" w14:textId="77777777" w:rsidR="00186892" w:rsidRPr="000E31A6" w:rsidRDefault="00186892" w:rsidP="00186892">
      <w:pPr>
        <w:ind w:left="708"/>
      </w:pPr>
    </w:p>
    <w:p w14:paraId="3369FD17" w14:textId="77777777" w:rsidR="00186892" w:rsidRPr="00BA245D" w:rsidRDefault="00186892" w:rsidP="00186892">
      <w:pPr>
        <w:pStyle w:val="Ttulo4"/>
        <w:rPr>
          <w:bCs/>
        </w:rPr>
      </w:pPr>
      <w:bookmarkStart w:id="6" w:name="_Toc137116224"/>
      <w:r>
        <w:t>Equipo de trabajo</w:t>
      </w:r>
      <w:bookmarkEnd w:id="6"/>
    </w:p>
    <w:p w14:paraId="041F271D" w14:textId="3D8647EA" w:rsidR="00186892" w:rsidRPr="00BA245D" w:rsidRDefault="00186892" w:rsidP="00186892">
      <w:pPr>
        <w:pStyle w:val="Descripcin"/>
        <w:keepNext/>
        <w:jc w:val="center"/>
        <w:rPr>
          <w:b/>
          <w:bCs/>
          <w:color w:val="auto"/>
        </w:rPr>
      </w:pPr>
      <w:bookmarkStart w:id="7" w:name="_Toc137115650"/>
      <w:r w:rsidRPr="00BA245D">
        <w:rPr>
          <w:b/>
          <w:bCs/>
          <w:color w:val="auto"/>
        </w:rPr>
        <w:t xml:space="preserve">Tabla </w:t>
      </w:r>
      <w:r w:rsidRPr="00BA245D">
        <w:rPr>
          <w:b/>
          <w:bCs/>
          <w:color w:val="auto"/>
        </w:rPr>
        <w:fldChar w:fldCharType="begin"/>
      </w:r>
      <w:r w:rsidRPr="00BA245D">
        <w:rPr>
          <w:b/>
          <w:bCs/>
          <w:color w:val="auto"/>
        </w:rPr>
        <w:instrText xml:space="preserve"> SEQ Tabla \* ARABIC </w:instrText>
      </w:r>
      <w:r w:rsidRPr="00BA245D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1</w:t>
      </w:r>
      <w:r w:rsidRPr="00BA245D">
        <w:rPr>
          <w:b/>
          <w:bCs/>
          <w:color w:val="auto"/>
        </w:rPr>
        <w:fldChar w:fldCharType="end"/>
      </w:r>
      <w:r w:rsidRPr="00BA245D">
        <w:rPr>
          <w:b/>
          <w:bCs/>
          <w:color w:val="auto"/>
        </w:rPr>
        <w:t xml:space="preserve"> Equipo de trabajo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186892" w14:paraId="4B3377B0" w14:textId="77777777" w:rsidTr="009064E2">
        <w:tc>
          <w:tcPr>
            <w:tcW w:w="8777" w:type="dxa"/>
            <w:gridSpan w:val="2"/>
          </w:tcPr>
          <w:p w14:paraId="3A2C2926" w14:textId="77777777" w:rsidR="00186892" w:rsidRDefault="00186892" w:rsidP="00186892">
            <w:pPr>
              <w:jc w:val="center"/>
            </w:pPr>
            <w:r>
              <w:t>Líder del proyecto – Analista programador Senior</w:t>
            </w:r>
          </w:p>
        </w:tc>
      </w:tr>
      <w:tr w:rsidR="00186892" w14:paraId="4833C9E2" w14:textId="77777777" w:rsidTr="009064E2">
        <w:tc>
          <w:tcPr>
            <w:tcW w:w="4388" w:type="dxa"/>
          </w:tcPr>
          <w:p w14:paraId="10836F76" w14:textId="77777777" w:rsidR="00186892" w:rsidRDefault="00186892" w:rsidP="00186892">
            <w:r>
              <w:t>Nombre</w:t>
            </w:r>
          </w:p>
        </w:tc>
        <w:tc>
          <w:tcPr>
            <w:tcW w:w="4389" w:type="dxa"/>
          </w:tcPr>
          <w:p w14:paraId="1D57B126" w14:textId="77777777" w:rsidR="00186892" w:rsidRDefault="00186892" w:rsidP="00186892">
            <w:r>
              <w:t xml:space="preserve">Josue Acuña </w:t>
            </w:r>
            <w:proofErr w:type="spellStart"/>
            <w:r>
              <w:t>Cordoba</w:t>
            </w:r>
            <w:proofErr w:type="spellEnd"/>
          </w:p>
        </w:tc>
      </w:tr>
      <w:tr w:rsidR="00186892" w14:paraId="36E93531" w14:textId="77777777" w:rsidTr="009064E2">
        <w:tc>
          <w:tcPr>
            <w:tcW w:w="4388" w:type="dxa"/>
          </w:tcPr>
          <w:p w14:paraId="05D4BD18" w14:textId="77777777" w:rsidR="00186892" w:rsidRDefault="00186892" w:rsidP="00186892">
            <w:r>
              <w:t>Cargo en la empresa</w:t>
            </w:r>
          </w:p>
        </w:tc>
        <w:tc>
          <w:tcPr>
            <w:tcW w:w="4389" w:type="dxa"/>
          </w:tcPr>
          <w:p w14:paraId="4D66FAF7" w14:textId="77777777" w:rsidR="00186892" w:rsidRDefault="00186892" w:rsidP="00186892">
            <w:r>
              <w:t>Gerente general.</w:t>
            </w:r>
          </w:p>
          <w:p w14:paraId="02B6A6E2" w14:textId="77777777" w:rsidR="00186892" w:rsidRDefault="00186892" w:rsidP="00186892">
            <w:r>
              <w:t>Ing. en sistemas.</w:t>
            </w:r>
          </w:p>
          <w:p w14:paraId="342CD4B7" w14:textId="77777777" w:rsidR="00186892" w:rsidRDefault="00186892" w:rsidP="00186892">
            <w:r>
              <w:t>Analista programador sénior.</w:t>
            </w:r>
          </w:p>
        </w:tc>
      </w:tr>
      <w:tr w:rsidR="00186892" w14:paraId="60C26274" w14:textId="77777777" w:rsidTr="009064E2">
        <w:tc>
          <w:tcPr>
            <w:tcW w:w="4388" w:type="dxa"/>
          </w:tcPr>
          <w:p w14:paraId="2BAA78EF" w14:textId="77777777" w:rsidR="00186892" w:rsidRDefault="00186892" w:rsidP="00186892">
            <w:r>
              <w:t>Contacto</w:t>
            </w:r>
          </w:p>
        </w:tc>
        <w:tc>
          <w:tcPr>
            <w:tcW w:w="4389" w:type="dxa"/>
          </w:tcPr>
          <w:p w14:paraId="45EE4463" w14:textId="77777777" w:rsidR="00186892" w:rsidRDefault="00186892" w:rsidP="00186892">
            <w:r>
              <w:t>bodjac@hmail.com</w:t>
            </w:r>
          </w:p>
        </w:tc>
      </w:tr>
      <w:tr w:rsidR="00186892" w14:paraId="0DE28D96" w14:textId="77777777" w:rsidTr="009064E2">
        <w:tc>
          <w:tcPr>
            <w:tcW w:w="8777" w:type="dxa"/>
            <w:gridSpan w:val="2"/>
          </w:tcPr>
          <w:p w14:paraId="1C47E9D7" w14:textId="77777777" w:rsidR="00186892" w:rsidRDefault="00186892" w:rsidP="00186892">
            <w:pPr>
              <w:jc w:val="center"/>
            </w:pPr>
            <w:r>
              <w:t>Analista programador</w:t>
            </w:r>
          </w:p>
        </w:tc>
      </w:tr>
      <w:tr w:rsidR="00186892" w14:paraId="3F70EE66" w14:textId="77777777" w:rsidTr="009064E2">
        <w:tc>
          <w:tcPr>
            <w:tcW w:w="4388" w:type="dxa"/>
          </w:tcPr>
          <w:p w14:paraId="475E7AF9" w14:textId="77777777" w:rsidR="00186892" w:rsidRDefault="00186892" w:rsidP="00186892">
            <w:r>
              <w:t>Nombre</w:t>
            </w:r>
          </w:p>
        </w:tc>
        <w:tc>
          <w:tcPr>
            <w:tcW w:w="4389" w:type="dxa"/>
          </w:tcPr>
          <w:p w14:paraId="0EA0873D" w14:textId="77777777" w:rsidR="00186892" w:rsidRDefault="00186892" w:rsidP="00186892">
            <w:r>
              <w:t>Iomar Igor Alegre Barrera</w:t>
            </w:r>
          </w:p>
        </w:tc>
      </w:tr>
      <w:tr w:rsidR="00186892" w14:paraId="5530FFB4" w14:textId="77777777" w:rsidTr="009064E2">
        <w:tc>
          <w:tcPr>
            <w:tcW w:w="4388" w:type="dxa"/>
          </w:tcPr>
          <w:p w14:paraId="6A76A495" w14:textId="77777777" w:rsidR="00186892" w:rsidRDefault="00186892" w:rsidP="00186892">
            <w:r>
              <w:t>Cargo en la empresa</w:t>
            </w:r>
          </w:p>
        </w:tc>
        <w:tc>
          <w:tcPr>
            <w:tcW w:w="4389" w:type="dxa"/>
          </w:tcPr>
          <w:p w14:paraId="6494C6B0" w14:textId="77777777" w:rsidR="00186892" w:rsidRDefault="00186892" w:rsidP="00186892">
            <w:r>
              <w:t>Analista programador.</w:t>
            </w:r>
          </w:p>
          <w:p w14:paraId="3A97309E" w14:textId="77777777" w:rsidR="00186892" w:rsidRDefault="00186892" w:rsidP="00186892">
            <w:r>
              <w:t>Practicante.</w:t>
            </w:r>
          </w:p>
        </w:tc>
      </w:tr>
      <w:tr w:rsidR="00186892" w14:paraId="59401EB4" w14:textId="77777777" w:rsidTr="009064E2">
        <w:tc>
          <w:tcPr>
            <w:tcW w:w="4388" w:type="dxa"/>
          </w:tcPr>
          <w:p w14:paraId="53CE8238" w14:textId="77777777" w:rsidR="00186892" w:rsidRDefault="00186892" w:rsidP="00186892">
            <w:r>
              <w:t>Contacto</w:t>
            </w:r>
          </w:p>
        </w:tc>
        <w:tc>
          <w:tcPr>
            <w:tcW w:w="4389" w:type="dxa"/>
          </w:tcPr>
          <w:p w14:paraId="3466726A" w14:textId="77777777" w:rsidR="00186892" w:rsidRDefault="00186892" w:rsidP="00186892">
            <w:r>
              <w:t>Iomar.alegre@unas.edu.pe</w:t>
            </w:r>
          </w:p>
        </w:tc>
      </w:tr>
    </w:tbl>
    <w:p w14:paraId="53AECB94" w14:textId="77777777" w:rsidR="00186892" w:rsidRDefault="00186892" w:rsidP="00B86E89"/>
    <w:p w14:paraId="25721978" w14:textId="6DD461A8" w:rsidR="00B86E89" w:rsidRPr="00B86E89" w:rsidRDefault="00B86E89" w:rsidP="00B86E89">
      <w:pPr>
        <w:pStyle w:val="Ttulo1"/>
        <w:framePr w:wrap="around"/>
      </w:pPr>
      <w:bookmarkStart w:id="8" w:name="_Toc137485838"/>
      <w:r>
        <w:t>Descripción de sistemas de la empresa HMF Inversiones</w:t>
      </w:r>
      <w:bookmarkEnd w:id="8"/>
    </w:p>
    <w:p w14:paraId="70C323A4" w14:textId="22E0501D" w:rsidR="00B86E89" w:rsidRDefault="00186892" w:rsidP="00186892">
      <w:r>
        <w:br/>
      </w:r>
      <w:r w:rsidR="00B86E89">
        <w:t>La empresa “HMF inversiones S.A.C”, tiene como uno de sus productos, un sistema de gestión comercial de escritorio llamado “KAMAY”. Debido al cambio tecnológico donde todos los servicios se migran a la web, la empresa se ve en la necesidad de realizar la migración de su sistema.</w:t>
      </w:r>
    </w:p>
    <w:p w14:paraId="093B3548" w14:textId="77777777" w:rsidR="00B86E89" w:rsidRDefault="00B86E89" w:rsidP="00186892">
      <w:r>
        <w:tab/>
        <w:t>Actualmente la empresa tiene en ejecución dos proyectos webs derivados de un mismo proyecto:</w:t>
      </w:r>
    </w:p>
    <w:p w14:paraId="6648CD15" w14:textId="77777777" w:rsidR="00B86E89" w:rsidRDefault="00B86E89" w:rsidP="00186892"/>
    <w:p w14:paraId="3F77B172" w14:textId="77777777" w:rsidR="00B86E89" w:rsidRDefault="00B86E89" w:rsidP="00186892">
      <w:r>
        <w:t>BOOKING: Orientado a la gestión de los procesos que se realizan en un hotel.</w:t>
      </w:r>
    </w:p>
    <w:p w14:paraId="6DDF3548" w14:textId="77777777" w:rsidR="00B86E89" w:rsidRDefault="00B86E89" w:rsidP="00186892">
      <w:r>
        <w:t xml:space="preserve">Modulo Menú principal: Agrupa submódulos principales para el proceso </w:t>
      </w:r>
    </w:p>
    <w:p w14:paraId="270C0750" w14:textId="77777777" w:rsidR="00B86E89" w:rsidRDefault="00B86E89" w:rsidP="00186892">
      <w:r>
        <w:t>de reserva de habitaciones.</w:t>
      </w:r>
    </w:p>
    <w:p w14:paraId="13816128" w14:textId="77777777" w:rsidR="00B86E89" w:rsidRPr="00186892" w:rsidRDefault="00B86E89" w:rsidP="00186892">
      <w:pPr>
        <w:pStyle w:val="Prrafodelista"/>
        <w:numPr>
          <w:ilvl w:val="0"/>
          <w:numId w:val="24"/>
        </w:numPr>
      </w:pPr>
      <w:r w:rsidRPr="00186892">
        <w:t>Panel de control (dashboard): Muestra un resumen de las habitaciones y ventas.</w:t>
      </w:r>
    </w:p>
    <w:p w14:paraId="6578EDE2" w14:textId="6CA8C7BE" w:rsidR="00B86E89" w:rsidRPr="00186892" w:rsidRDefault="00B86E89" w:rsidP="00DF3138">
      <w:pPr>
        <w:pStyle w:val="Prrafodelista"/>
        <w:numPr>
          <w:ilvl w:val="1"/>
          <w:numId w:val="24"/>
        </w:numPr>
      </w:pPr>
      <w:r w:rsidRPr="00186892">
        <w:t>Reserva / estancia (</w:t>
      </w:r>
      <w:proofErr w:type="spellStart"/>
      <w:r w:rsidRPr="00186892">
        <w:t>grid</w:t>
      </w:r>
      <w:proofErr w:type="spellEnd"/>
      <w:r w:rsidRPr="00186892">
        <w:t xml:space="preserve">): Encargada de la gestión de reservas y estancias. </w:t>
      </w:r>
    </w:p>
    <w:p w14:paraId="6B4AD356" w14:textId="77777777" w:rsidR="00B86E89" w:rsidRPr="00186892" w:rsidRDefault="00B86E89" w:rsidP="00186892">
      <w:pPr>
        <w:pStyle w:val="Prrafodelista"/>
        <w:numPr>
          <w:ilvl w:val="0"/>
          <w:numId w:val="24"/>
        </w:numPr>
      </w:pPr>
      <w:r w:rsidRPr="00186892">
        <w:t xml:space="preserve">Modulo Mantenedores: Agrupa submódulos generales de gestión. </w:t>
      </w:r>
    </w:p>
    <w:p w14:paraId="309A7B16" w14:textId="77777777" w:rsidR="00B86E89" w:rsidRPr="00186892" w:rsidRDefault="00B86E89" w:rsidP="00186892">
      <w:pPr>
        <w:pStyle w:val="Prrafodelista"/>
        <w:numPr>
          <w:ilvl w:val="1"/>
          <w:numId w:val="24"/>
        </w:numPr>
      </w:pPr>
      <w:r w:rsidRPr="00186892">
        <w:lastRenderedPageBreak/>
        <w:t>Comprobantes (</w:t>
      </w:r>
      <w:proofErr w:type="spellStart"/>
      <w:r w:rsidRPr="00186892">
        <w:t>vouchers</w:t>
      </w:r>
      <w:proofErr w:type="spellEnd"/>
      <w:r w:rsidRPr="00186892">
        <w:t>): Encargada de la gestión de comprobantes.</w:t>
      </w:r>
    </w:p>
    <w:p w14:paraId="3170C3C0" w14:textId="77777777" w:rsidR="00B86E89" w:rsidRPr="00186892" w:rsidRDefault="00B86E89" w:rsidP="00186892">
      <w:pPr>
        <w:pStyle w:val="Prrafodelista"/>
        <w:numPr>
          <w:ilvl w:val="1"/>
          <w:numId w:val="24"/>
        </w:numPr>
      </w:pPr>
      <w:r w:rsidRPr="00186892">
        <w:t>Habitación (</w:t>
      </w:r>
      <w:proofErr w:type="spellStart"/>
      <w:r w:rsidRPr="00186892">
        <w:t>room</w:t>
      </w:r>
      <w:proofErr w:type="spellEnd"/>
      <w:r w:rsidRPr="00186892">
        <w:t>): Encargada de la gestión de habitaciones.</w:t>
      </w:r>
    </w:p>
    <w:p w14:paraId="4E125E89" w14:textId="77777777" w:rsidR="00B86E89" w:rsidRPr="00186892" w:rsidRDefault="00B86E89" w:rsidP="00186892">
      <w:pPr>
        <w:pStyle w:val="Prrafodelista"/>
        <w:numPr>
          <w:ilvl w:val="1"/>
          <w:numId w:val="24"/>
        </w:numPr>
      </w:pPr>
      <w:r w:rsidRPr="00186892">
        <w:t>Clientes / Proveedores (</w:t>
      </w:r>
      <w:proofErr w:type="spellStart"/>
      <w:r w:rsidRPr="00186892">
        <w:t>clients_providers</w:t>
      </w:r>
      <w:proofErr w:type="spellEnd"/>
      <w:r w:rsidRPr="00186892">
        <w:t>): Encargada de la gestión de clientes y proveedores.</w:t>
      </w:r>
    </w:p>
    <w:p w14:paraId="31C19A0B" w14:textId="77777777" w:rsidR="00B86E89" w:rsidRPr="00186892" w:rsidRDefault="00B86E89" w:rsidP="00186892">
      <w:pPr>
        <w:pStyle w:val="Prrafodelista"/>
        <w:numPr>
          <w:ilvl w:val="1"/>
          <w:numId w:val="24"/>
        </w:numPr>
      </w:pPr>
      <w:r w:rsidRPr="00186892">
        <w:t>Clases de habitación (</w:t>
      </w:r>
      <w:proofErr w:type="spellStart"/>
      <w:r w:rsidRPr="00186892">
        <w:t>class_room</w:t>
      </w:r>
      <w:proofErr w:type="spellEnd"/>
      <w:r w:rsidRPr="00186892">
        <w:t>): Encargada de la gestión de clases de habitaciones.</w:t>
      </w:r>
    </w:p>
    <w:p w14:paraId="6B3F5D87" w14:textId="77777777" w:rsidR="00B86E89" w:rsidRPr="00186892" w:rsidRDefault="00B86E89" w:rsidP="00186892">
      <w:pPr>
        <w:pStyle w:val="Prrafodelista"/>
        <w:numPr>
          <w:ilvl w:val="1"/>
          <w:numId w:val="24"/>
        </w:numPr>
      </w:pPr>
      <w:proofErr w:type="spellStart"/>
      <w:r w:rsidRPr="00186892">
        <w:t>Categoria</w:t>
      </w:r>
      <w:proofErr w:type="spellEnd"/>
      <w:r w:rsidRPr="00186892">
        <w:t xml:space="preserve"> / Marca (</w:t>
      </w:r>
      <w:proofErr w:type="spellStart"/>
      <w:r w:rsidRPr="00186892">
        <w:t>categories_brand</w:t>
      </w:r>
      <w:proofErr w:type="spellEnd"/>
      <w:r w:rsidRPr="00186892">
        <w:t>): Encargada de la gestión de categoría y marcas.</w:t>
      </w:r>
    </w:p>
    <w:p w14:paraId="5D2911E3" w14:textId="3811F35E" w:rsidR="00B21E2B" w:rsidRDefault="00B86E89" w:rsidP="00186892">
      <w:pPr>
        <w:pStyle w:val="Prrafodelista"/>
        <w:numPr>
          <w:ilvl w:val="1"/>
          <w:numId w:val="24"/>
        </w:numPr>
      </w:pPr>
      <w:r w:rsidRPr="00186892">
        <w:t>Series (series): Gestión de series.</w:t>
      </w:r>
    </w:p>
    <w:p w14:paraId="3FC9105B" w14:textId="77777777" w:rsidR="00B86E89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>
        <w:t>Paquetes Turísticos (</w:t>
      </w:r>
      <w:proofErr w:type="spellStart"/>
      <w:r w:rsidRPr="003B46E0">
        <w:t>tourist-packages</w:t>
      </w:r>
      <w:proofErr w:type="spellEnd"/>
      <w:r>
        <w:t>): Encargada de la gestión de paquetes turísticos.</w:t>
      </w:r>
    </w:p>
    <w:p w14:paraId="1F8556A4" w14:textId="77777777" w:rsidR="00B86E89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>
        <w:t>Usuarios (</w:t>
      </w:r>
      <w:proofErr w:type="spellStart"/>
      <w:r w:rsidRPr="003B46E0">
        <w:t>users</w:t>
      </w:r>
      <w:proofErr w:type="spellEnd"/>
      <w:r>
        <w:t>): Encargada de la gestión de usuarios.</w:t>
      </w:r>
    </w:p>
    <w:p w14:paraId="5959946A" w14:textId="77777777" w:rsidR="00B86E89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>
        <w:t>Productos (</w:t>
      </w:r>
      <w:proofErr w:type="spellStart"/>
      <w:r w:rsidRPr="003B46E0">
        <w:t>products</w:t>
      </w:r>
      <w:proofErr w:type="spellEnd"/>
      <w:r>
        <w:t>): Encargada de la gestión de productos.</w:t>
      </w:r>
    </w:p>
    <w:p w14:paraId="5C9F813F" w14:textId="77777777" w:rsidR="00B86E89" w:rsidRDefault="00B86E89" w:rsidP="00186892">
      <w:pPr>
        <w:pStyle w:val="Prrafodelista"/>
        <w:numPr>
          <w:ilvl w:val="0"/>
          <w:numId w:val="24"/>
        </w:numPr>
        <w:spacing w:line="360" w:lineRule="auto"/>
      </w:pPr>
      <w:r>
        <w:t>Modulo CPE: Agrupa submódulos para la comunicación con la SUNAT para la facturación electrónica.</w:t>
      </w:r>
    </w:p>
    <w:p w14:paraId="6E2E2673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Gestión CPE (</w:t>
      </w:r>
      <w:proofErr w:type="spellStart"/>
      <w:r w:rsidRPr="00186892">
        <w:t>manage_cpe</w:t>
      </w:r>
      <w:proofErr w:type="spellEnd"/>
      <w:r w:rsidRPr="00186892">
        <w:t>): Encargada de la gestión de CPE.</w:t>
      </w:r>
    </w:p>
    <w:p w14:paraId="7B85FE70" w14:textId="77777777" w:rsidR="00B86E89" w:rsidRPr="00186892" w:rsidRDefault="00B86E89" w:rsidP="00186892">
      <w:pPr>
        <w:pStyle w:val="Prrafodelista"/>
        <w:numPr>
          <w:ilvl w:val="0"/>
          <w:numId w:val="24"/>
        </w:numPr>
        <w:spacing w:line="360" w:lineRule="auto"/>
      </w:pPr>
      <w:r w:rsidRPr="00186892">
        <w:t>Modulo Tesorería: Agrupa submódulos correspondientes a las finanzas del sistema.</w:t>
      </w:r>
    </w:p>
    <w:p w14:paraId="5E7F07D8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Administración de caja (</w:t>
      </w:r>
      <w:proofErr w:type="spellStart"/>
      <w:r w:rsidRPr="00186892">
        <w:t>manage_cash</w:t>
      </w:r>
      <w:proofErr w:type="spellEnd"/>
      <w:r w:rsidRPr="00186892">
        <w:t>): Encargada de la gestión de administración de caja.</w:t>
      </w:r>
    </w:p>
    <w:p w14:paraId="4A5CDEBB" w14:textId="77777777" w:rsidR="00B86E89" w:rsidRPr="00186892" w:rsidRDefault="00B86E89" w:rsidP="00186892">
      <w:pPr>
        <w:pStyle w:val="Prrafodelista"/>
        <w:numPr>
          <w:ilvl w:val="0"/>
          <w:numId w:val="24"/>
        </w:numPr>
        <w:spacing w:line="360" w:lineRule="auto"/>
      </w:pPr>
      <w:r w:rsidRPr="00186892">
        <w:t>Modulo Seguridad: Agrupa submódulos para la seguridad del sistema.</w:t>
      </w:r>
    </w:p>
    <w:p w14:paraId="67D99009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Control de acceso (</w:t>
      </w:r>
      <w:proofErr w:type="spellStart"/>
      <w:r w:rsidRPr="00186892">
        <w:t>access_control</w:t>
      </w:r>
      <w:proofErr w:type="spellEnd"/>
      <w:r w:rsidRPr="00186892">
        <w:t>): Encargada de la gestión de control de acceso.</w:t>
      </w:r>
    </w:p>
    <w:p w14:paraId="20779CE3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Control de menú (</w:t>
      </w:r>
      <w:proofErr w:type="spellStart"/>
      <w:r w:rsidRPr="00186892">
        <w:t>menu_control</w:t>
      </w:r>
      <w:proofErr w:type="spellEnd"/>
      <w:r w:rsidRPr="00186892">
        <w:t>): Gestión de control de menú.</w:t>
      </w:r>
    </w:p>
    <w:p w14:paraId="27CA6E5B" w14:textId="77777777" w:rsidR="00B86E89" w:rsidRPr="00186892" w:rsidRDefault="00B86E89" w:rsidP="00186892">
      <w:pPr>
        <w:pStyle w:val="Prrafodelista"/>
        <w:numPr>
          <w:ilvl w:val="0"/>
          <w:numId w:val="24"/>
        </w:numPr>
        <w:spacing w:line="360" w:lineRule="auto"/>
      </w:pPr>
      <w:r w:rsidRPr="00186892">
        <w:t>Modulo Procesos: Agrupa submódulos necesarios para la facturación de los distintos consumos.</w:t>
      </w:r>
    </w:p>
    <w:p w14:paraId="1BF87440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Facturación (sales): Gestión de facturación.</w:t>
      </w:r>
    </w:p>
    <w:p w14:paraId="259070E7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Pedidos (</w:t>
      </w:r>
      <w:proofErr w:type="spellStart"/>
      <w:r w:rsidRPr="00186892">
        <w:t>orders</w:t>
      </w:r>
      <w:proofErr w:type="spellEnd"/>
      <w:r w:rsidRPr="00186892">
        <w:t>): Encargada de la gestión de pedidos.</w:t>
      </w:r>
    </w:p>
    <w:p w14:paraId="3148037E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Proformas (proformas): Encargada de la gestión de proformas.</w:t>
      </w:r>
    </w:p>
    <w:p w14:paraId="32BACDBE" w14:textId="77777777" w:rsidR="00B86E89" w:rsidRPr="00186892" w:rsidRDefault="00B86E89" w:rsidP="00186892">
      <w:pPr>
        <w:pStyle w:val="Prrafodelista"/>
        <w:numPr>
          <w:ilvl w:val="1"/>
          <w:numId w:val="24"/>
        </w:numPr>
        <w:spacing w:line="360" w:lineRule="auto"/>
      </w:pPr>
      <w:r w:rsidRPr="00186892">
        <w:t>Nota de crédito (</w:t>
      </w:r>
      <w:proofErr w:type="spellStart"/>
      <w:r w:rsidRPr="00186892">
        <w:t>credit_note</w:t>
      </w:r>
      <w:proofErr w:type="spellEnd"/>
      <w:r w:rsidRPr="00186892">
        <w:t>): Encargada de la gestión de notas de créditos.</w:t>
      </w:r>
    </w:p>
    <w:p w14:paraId="4373CB1D" w14:textId="77777777" w:rsidR="00B86E89" w:rsidRPr="00186892" w:rsidRDefault="00B86E89" w:rsidP="00186892">
      <w:pPr>
        <w:pStyle w:val="Prrafodelista"/>
        <w:numPr>
          <w:ilvl w:val="0"/>
          <w:numId w:val="24"/>
        </w:numPr>
        <w:spacing w:line="360" w:lineRule="auto"/>
      </w:pPr>
      <w:r w:rsidRPr="00186892">
        <w:lastRenderedPageBreak/>
        <w:t>Modulo Opciones: Agrupa submódulos para la gestión de la empresa.</w:t>
      </w:r>
    </w:p>
    <w:p w14:paraId="4C43F040" w14:textId="77777777" w:rsidR="00B86E89" w:rsidRPr="00186892" w:rsidRDefault="00B86E89" w:rsidP="00DF3138">
      <w:pPr>
        <w:pStyle w:val="Prrafodelista"/>
        <w:numPr>
          <w:ilvl w:val="1"/>
          <w:numId w:val="24"/>
        </w:numPr>
        <w:spacing w:line="360" w:lineRule="auto"/>
      </w:pPr>
      <w:r w:rsidRPr="00186892">
        <w:t>Establecimiento (</w:t>
      </w:r>
      <w:proofErr w:type="gramStart"/>
      <w:r w:rsidRPr="00186892">
        <w:t>establishments</w:t>
      </w:r>
      <w:proofErr w:type="gramEnd"/>
      <w:r w:rsidRPr="00186892">
        <w:t>): Encargada de la gestión de establecimiento.</w:t>
      </w:r>
    </w:p>
    <w:p w14:paraId="38DF9C1C" w14:textId="77777777" w:rsidR="00B86E89" w:rsidRDefault="00B86E89" w:rsidP="00DF3138">
      <w:pPr>
        <w:spacing w:line="360" w:lineRule="auto"/>
      </w:pPr>
      <w:r>
        <w:t>TRADE: Orientado en la gestión de los procesos que se realizan en una agencia de transportes.</w:t>
      </w:r>
    </w:p>
    <w:p w14:paraId="7574C1F9" w14:textId="77777777" w:rsidR="00B86E89" w:rsidRDefault="00B86E89" w:rsidP="00DF3138">
      <w:pPr>
        <w:pStyle w:val="Prrafodelista"/>
        <w:numPr>
          <w:ilvl w:val="0"/>
          <w:numId w:val="28"/>
        </w:numPr>
      </w:pPr>
      <w:r>
        <w:t>Modulo Menú principal: Agrupa submódulos principales para el proceso de reserva de habitaciones.</w:t>
      </w:r>
    </w:p>
    <w:p w14:paraId="1B426B90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 xml:space="preserve">Panel de control (dashboard): Muestra un resumen de las ventas de pasajes, encomiendas y garaje. </w:t>
      </w:r>
    </w:p>
    <w:p w14:paraId="5E2541C3" w14:textId="77777777" w:rsidR="00B86E89" w:rsidRDefault="00B86E89" w:rsidP="00DF3138">
      <w:pPr>
        <w:pStyle w:val="Prrafodelista"/>
        <w:numPr>
          <w:ilvl w:val="0"/>
          <w:numId w:val="28"/>
        </w:numPr>
      </w:pPr>
      <w:r>
        <w:t xml:space="preserve">Modulo Mantenedores: Agrupa submódulos generales de gestión. </w:t>
      </w:r>
    </w:p>
    <w:p w14:paraId="5658B67F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Comprobantes (</w:t>
      </w:r>
      <w:proofErr w:type="spellStart"/>
      <w:r w:rsidRPr="003B46E0">
        <w:t>vouchers</w:t>
      </w:r>
      <w:proofErr w:type="spellEnd"/>
      <w:r>
        <w:t>): Encargada de la gestión de comprobantes.</w:t>
      </w:r>
    </w:p>
    <w:p w14:paraId="245E0C1E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Clientes / Proveedores (</w:t>
      </w:r>
      <w:proofErr w:type="spellStart"/>
      <w:r w:rsidRPr="003B46E0">
        <w:t>clients_providers</w:t>
      </w:r>
      <w:proofErr w:type="spellEnd"/>
      <w:r>
        <w:t>): Encargada de la gestión de clientes y proveedores.</w:t>
      </w:r>
    </w:p>
    <w:p w14:paraId="4703968B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Series (</w:t>
      </w:r>
      <w:r w:rsidRPr="003B46E0">
        <w:t>series</w:t>
      </w:r>
      <w:r>
        <w:t>): Gestión de series.</w:t>
      </w:r>
    </w:p>
    <w:p w14:paraId="6FB31C73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Usuarios (</w:t>
      </w:r>
      <w:proofErr w:type="spellStart"/>
      <w:r w:rsidRPr="003B46E0">
        <w:t>users</w:t>
      </w:r>
      <w:proofErr w:type="spellEnd"/>
      <w:r>
        <w:t>): Encargada de la gestión de usuarios.</w:t>
      </w:r>
    </w:p>
    <w:p w14:paraId="45574C55" w14:textId="77777777" w:rsidR="00B86E89" w:rsidRDefault="00B86E89" w:rsidP="00DF3138">
      <w:pPr>
        <w:pStyle w:val="Prrafodelista"/>
        <w:numPr>
          <w:ilvl w:val="1"/>
          <w:numId w:val="28"/>
        </w:numPr>
      </w:pPr>
      <w:r w:rsidRPr="00DF3138">
        <w:rPr>
          <w:sz w:val="22"/>
          <w:szCs w:val="20"/>
        </w:rPr>
        <w:t>Productos</w:t>
      </w:r>
      <w:r>
        <w:t xml:space="preserve"> (</w:t>
      </w:r>
      <w:proofErr w:type="spellStart"/>
      <w:r w:rsidRPr="003B46E0">
        <w:t>products</w:t>
      </w:r>
      <w:proofErr w:type="spellEnd"/>
      <w:r>
        <w:t>): Encargada de la gestión de productos.</w:t>
      </w:r>
    </w:p>
    <w:p w14:paraId="411829BA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Gestión de conductores (</w:t>
      </w:r>
      <w:proofErr w:type="spellStart"/>
      <w:r>
        <w:t>exit_vehicles</w:t>
      </w:r>
      <w:proofErr w:type="spellEnd"/>
      <w:r>
        <w:t>): Encargada de la gestión de los conductores.</w:t>
      </w:r>
    </w:p>
    <w:p w14:paraId="57059E09" w14:textId="77777777" w:rsidR="00B86E89" w:rsidRDefault="00B86E89" w:rsidP="00DF3138">
      <w:pPr>
        <w:pStyle w:val="Prrafodelista"/>
        <w:numPr>
          <w:ilvl w:val="0"/>
          <w:numId w:val="28"/>
        </w:numPr>
      </w:pPr>
      <w:r>
        <w:t>Modulo CPE: Agrupa submódulos para la comunicación con la SUNAT para la facturación electrónica.</w:t>
      </w:r>
    </w:p>
    <w:p w14:paraId="0D8C9477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Gestión CPE (</w:t>
      </w:r>
      <w:proofErr w:type="spellStart"/>
      <w:r w:rsidRPr="003B46E0">
        <w:t>manage_cpe</w:t>
      </w:r>
      <w:proofErr w:type="spellEnd"/>
      <w:r>
        <w:t>): Encargada de la gestión de CPE.</w:t>
      </w:r>
    </w:p>
    <w:p w14:paraId="652860DC" w14:textId="77777777" w:rsidR="00B86E89" w:rsidRDefault="00B86E89" w:rsidP="00DF3138">
      <w:pPr>
        <w:pStyle w:val="Prrafodelista"/>
        <w:numPr>
          <w:ilvl w:val="0"/>
          <w:numId w:val="28"/>
        </w:numPr>
      </w:pPr>
      <w:r>
        <w:t>Modulo Tesorería: Agrupa submódulos correspondientes a las finanzas del sistema.</w:t>
      </w:r>
    </w:p>
    <w:p w14:paraId="5918CAA3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Administración de caja (</w:t>
      </w:r>
      <w:proofErr w:type="spellStart"/>
      <w:r w:rsidRPr="00EA7B86">
        <w:t>manage_cash</w:t>
      </w:r>
      <w:proofErr w:type="spellEnd"/>
      <w:r>
        <w:t>): Encargada de la gestión de administración de caja.</w:t>
      </w:r>
    </w:p>
    <w:p w14:paraId="2722AC94" w14:textId="77777777" w:rsidR="00B86E89" w:rsidRDefault="00B86E89" w:rsidP="00DF3138">
      <w:pPr>
        <w:pStyle w:val="Prrafodelista"/>
        <w:numPr>
          <w:ilvl w:val="0"/>
          <w:numId w:val="28"/>
        </w:numPr>
      </w:pPr>
      <w:r>
        <w:t>Modulo Seguridad: Agrupa submódulos para la seguridad del sistema.</w:t>
      </w:r>
    </w:p>
    <w:p w14:paraId="784369AD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Control de acceso (</w:t>
      </w:r>
      <w:proofErr w:type="spellStart"/>
      <w:r w:rsidRPr="00EA7B86">
        <w:t>access_control</w:t>
      </w:r>
      <w:proofErr w:type="spellEnd"/>
      <w:r>
        <w:t>): Encargada de la gestión de control de acceso.</w:t>
      </w:r>
    </w:p>
    <w:p w14:paraId="4D3A0FBA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Control de menú (</w:t>
      </w:r>
      <w:proofErr w:type="spellStart"/>
      <w:r w:rsidRPr="00EA7B86">
        <w:t>menu_control</w:t>
      </w:r>
      <w:proofErr w:type="spellEnd"/>
      <w:r>
        <w:t>): Encargada de la gestión de control de menú.</w:t>
      </w:r>
    </w:p>
    <w:p w14:paraId="477A3267" w14:textId="77777777" w:rsidR="00B86E89" w:rsidRDefault="00B86E89" w:rsidP="00DF3138">
      <w:pPr>
        <w:pStyle w:val="Prrafodelista"/>
        <w:numPr>
          <w:ilvl w:val="0"/>
          <w:numId w:val="28"/>
        </w:numPr>
      </w:pPr>
      <w:r>
        <w:t>Modulo Procesos: Agrupa submódulos necesarios para la facturación de los distintos consumos.</w:t>
      </w:r>
    </w:p>
    <w:p w14:paraId="35EC7F79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Facturación (</w:t>
      </w:r>
      <w:r w:rsidRPr="00EA7B86">
        <w:t>sales</w:t>
      </w:r>
      <w:r>
        <w:t>): Gestión de facturación.</w:t>
      </w:r>
    </w:p>
    <w:p w14:paraId="4CE30791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Nota de crédito (</w:t>
      </w:r>
      <w:proofErr w:type="spellStart"/>
      <w:r w:rsidRPr="00EA7B86">
        <w:t>credit_note</w:t>
      </w:r>
      <w:proofErr w:type="spellEnd"/>
      <w:r>
        <w:t>): Encargada de la gestión de notas de créditos.</w:t>
      </w:r>
    </w:p>
    <w:p w14:paraId="3CA631DF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Modulo Opciones: Agrupa submódulos para la gestión de la empresa.</w:t>
      </w:r>
    </w:p>
    <w:p w14:paraId="4ED41CF1" w14:textId="77777777" w:rsidR="00B86E89" w:rsidRDefault="00B86E89" w:rsidP="00DF3138">
      <w:pPr>
        <w:pStyle w:val="Prrafodelista"/>
        <w:numPr>
          <w:ilvl w:val="1"/>
          <w:numId w:val="28"/>
        </w:numPr>
      </w:pPr>
      <w:r>
        <w:t>Establecimiento (</w:t>
      </w:r>
      <w:proofErr w:type="gramStart"/>
      <w:r w:rsidRPr="00EA7B86">
        <w:t>establishments</w:t>
      </w:r>
      <w:proofErr w:type="gramEnd"/>
      <w:r>
        <w:t>): Encargada de la gestión de establecimiento.</w:t>
      </w:r>
    </w:p>
    <w:p w14:paraId="2D5C0F70" w14:textId="77777777" w:rsidR="00B86E89" w:rsidRDefault="00B86E89" w:rsidP="00DF3138"/>
    <w:p w14:paraId="6CF4932A" w14:textId="77777777" w:rsidR="00DF3138" w:rsidRDefault="00DF3138" w:rsidP="00DF3138"/>
    <w:p w14:paraId="766083E8" w14:textId="553655A2" w:rsidR="00DF3138" w:rsidRDefault="00DF3138" w:rsidP="00DF3138">
      <w:pPr>
        <w:pStyle w:val="Ttulo3"/>
      </w:pPr>
      <w:bookmarkStart w:id="9" w:name="_Toc137485839"/>
      <w:r>
        <w:lastRenderedPageBreak/>
        <w:t>Arquitectura de los sistemas</w:t>
      </w:r>
      <w:bookmarkEnd w:id="9"/>
    </w:p>
    <w:p w14:paraId="391ECDD0" w14:textId="77777777" w:rsidR="00DF3138" w:rsidRDefault="00DF3138" w:rsidP="00DF3138">
      <w:pPr>
        <w:ind w:firstLine="708"/>
      </w:pPr>
    </w:p>
    <w:p w14:paraId="0EF96BB1" w14:textId="7824DC27" w:rsidR="00DF3138" w:rsidRDefault="00DF3138" w:rsidP="00DF3138">
      <w:pPr>
        <w:ind w:firstLine="708"/>
      </w:pPr>
      <w:r>
        <w:t xml:space="preserve">Ambos proyectos están compuestos por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backend</w:t>
      </w:r>
      <w:proofErr w:type="spellEnd"/>
      <w:r>
        <w:t xml:space="preserve">, al ser </w:t>
      </w:r>
      <w:proofErr w:type="spellStart"/>
      <w:r>
        <w:t>Tampu</w:t>
      </w:r>
      <w:proofErr w:type="spellEnd"/>
      <w:r>
        <w:t xml:space="preserve"> una rama de Booking comparte la misma arquitectura.</w:t>
      </w:r>
    </w:p>
    <w:p w14:paraId="11A52D3C" w14:textId="77777777" w:rsidR="00DF3138" w:rsidRDefault="00DF3138" w:rsidP="00DF3138">
      <w:pPr>
        <w:ind w:firstLine="708"/>
      </w:pPr>
      <w:r>
        <w:t xml:space="preserve">A continuación de detallará la arquitectura del proyecto de </w:t>
      </w:r>
      <w:proofErr w:type="spellStart"/>
      <w:r>
        <w:t>frontend</w:t>
      </w:r>
      <w:proofErr w:type="spellEnd"/>
      <w:r>
        <w:t xml:space="preserve">, </w:t>
      </w:r>
      <w:proofErr w:type="spellStart"/>
      <w:r>
        <w:t>backend</w:t>
      </w:r>
      <w:proofErr w:type="spellEnd"/>
      <w:r>
        <w:t xml:space="preserve"> y forma en las que estas dos arquitecturas trabajan.</w:t>
      </w:r>
    </w:p>
    <w:p w14:paraId="44F435BE" w14:textId="77777777" w:rsidR="00DF3138" w:rsidRDefault="00DF3138" w:rsidP="00DF3138">
      <w:pPr>
        <w:ind w:firstLine="708"/>
      </w:pPr>
    </w:p>
    <w:p w14:paraId="08C518AA" w14:textId="77777777" w:rsidR="00DF3138" w:rsidRPr="00755B96" w:rsidRDefault="00DF3138" w:rsidP="00755B96">
      <w:pPr>
        <w:pStyle w:val="Ttulo5"/>
      </w:pPr>
      <w:proofErr w:type="spellStart"/>
      <w:r>
        <w:t>Frontend</w:t>
      </w:r>
      <w:proofErr w:type="spellEnd"/>
    </w:p>
    <w:p w14:paraId="0C4FD846" w14:textId="77777777" w:rsidR="00DF3138" w:rsidRPr="00BA245D" w:rsidRDefault="00DF3138" w:rsidP="00DF3138">
      <w:pPr>
        <w:ind w:firstLine="708"/>
        <w:rPr>
          <w:b w:val="0"/>
          <w:bCs/>
          <w:color w:val="auto"/>
        </w:rPr>
      </w:pPr>
      <w:r>
        <w:t xml:space="preserve">La figura 12 muestra la arquitectura </w:t>
      </w:r>
      <w:proofErr w:type="spellStart"/>
      <w:r>
        <w:t>frontend</w:t>
      </w:r>
      <w:proofErr w:type="spellEnd"/>
      <w:r>
        <w:t xml:space="preserve"> del proyecto el cual está construido en componentes los cuales utilizar </w:t>
      </w:r>
      <w:proofErr w:type="spellStart"/>
      <w:r>
        <w:t>redux</w:t>
      </w:r>
      <w:proofErr w:type="spellEnd"/>
      <w:r>
        <w:t xml:space="preserve"> como una base de datos temporal el cual permite guardar los datos que son consultados al </w:t>
      </w:r>
      <w:proofErr w:type="spellStart"/>
      <w:r>
        <w:t>backend</w:t>
      </w:r>
      <w:proofErr w:type="spellEnd"/>
      <w:r>
        <w:t xml:space="preserve"> para ser accesible a cualquier componente sin importar la jerarquía.</w:t>
      </w:r>
      <w:r w:rsidRPr="00BA245D">
        <w:rPr>
          <w:bCs/>
          <w:color w:val="auto"/>
        </w:rPr>
        <w:t xml:space="preserve"> </w:t>
      </w:r>
    </w:p>
    <w:p w14:paraId="6E28B6D7" w14:textId="0CA55FD5" w:rsidR="00DF3138" w:rsidRPr="00261821" w:rsidRDefault="00DF3138" w:rsidP="00DF3138">
      <w:pPr>
        <w:pStyle w:val="Descripcin"/>
        <w:keepNext/>
        <w:jc w:val="center"/>
        <w:rPr>
          <w:b/>
          <w:bCs/>
          <w:color w:val="auto"/>
        </w:rPr>
      </w:pPr>
      <w:bookmarkStart w:id="10" w:name="_Toc136981111"/>
      <w:r w:rsidRPr="00261821">
        <w:rPr>
          <w:b/>
          <w:bCs/>
          <w:color w:val="auto"/>
        </w:rPr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1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Diagrama </w:t>
      </w:r>
      <w:proofErr w:type="spellStart"/>
      <w:r w:rsidRPr="00261821">
        <w:rPr>
          <w:b/>
          <w:bCs/>
          <w:color w:val="auto"/>
        </w:rPr>
        <w:t>frontend</w:t>
      </w:r>
      <w:bookmarkEnd w:id="10"/>
      <w:proofErr w:type="spellEnd"/>
    </w:p>
    <w:p w14:paraId="2AFB45E6" w14:textId="77777777" w:rsidR="00DF3138" w:rsidRPr="00213266" w:rsidRDefault="00DF3138" w:rsidP="00DF3138">
      <w:pPr>
        <w:pStyle w:val="Descripcin"/>
        <w:keepNext/>
        <w:jc w:val="center"/>
        <w:rPr>
          <w:color w:val="auto"/>
        </w:rPr>
      </w:pPr>
      <w:r w:rsidRPr="00213266">
        <w:rPr>
          <w:noProof/>
        </w:rPr>
        <w:drawing>
          <wp:inline distT="0" distB="0" distL="0" distR="0" wp14:anchorId="0847B4BB" wp14:editId="41ED1E62">
            <wp:extent cx="3612193" cy="3833192"/>
            <wp:effectExtent l="19050" t="19050" r="26670" b="15240"/>
            <wp:docPr id="305437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37679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833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562B3" w14:textId="77777777" w:rsidR="00DF3138" w:rsidRDefault="00DF3138" w:rsidP="00DF3138">
      <w:pPr>
        <w:jc w:val="center"/>
      </w:pPr>
      <w:r>
        <w:t>Fuente: Elaboración propia</w:t>
      </w:r>
    </w:p>
    <w:p w14:paraId="71083B1B" w14:textId="77777777" w:rsidR="00DF3138" w:rsidRDefault="00DF3138" w:rsidP="00DF3138"/>
    <w:p w14:paraId="4C5D1E41" w14:textId="77777777" w:rsidR="00DF3138" w:rsidRDefault="00DF3138" w:rsidP="00DF3138"/>
    <w:p w14:paraId="3D980DD9" w14:textId="77777777" w:rsidR="00DF3138" w:rsidRDefault="00DF3138" w:rsidP="00DF3138">
      <w:pPr>
        <w:pStyle w:val="Ttulo5"/>
      </w:pPr>
      <w:proofErr w:type="spellStart"/>
      <w:r>
        <w:lastRenderedPageBreak/>
        <w:t>Backend</w:t>
      </w:r>
      <w:proofErr w:type="spellEnd"/>
    </w:p>
    <w:p w14:paraId="0D5806BE" w14:textId="77777777" w:rsidR="00DF3138" w:rsidRPr="00BA245D" w:rsidRDefault="00DF3138" w:rsidP="00DF3138">
      <w:pPr>
        <w:ind w:firstLine="708"/>
        <w:rPr>
          <w:b w:val="0"/>
          <w:bCs/>
          <w:color w:val="auto"/>
        </w:rPr>
      </w:pPr>
      <w:r>
        <w:t xml:space="preserve">En la figura 13 se muestra las relaciones entre las distintas capas del </w:t>
      </w:r>
      <w:proofErr w:type="spellStart"/>
      <w:r>
        <w:t>frontend</w:t>
      </w:r>
      <w:proofErr w:type="spellEnd"/>
      <w:r>
        <w:t xml:space="preserve"> y cómo se relaciones con las capas del </w:t>
      </w:r>
      <w:proofErr w:type="spellStart"/>
      <w:r>
        <w:t>backend</w:t>
      </w:r>
      <w:proofErr w:type="spellEnd"/>
      <w:r>
        <w:t xml:space="preserve">, también se muestra el método de comunicación y los distintos servicios que terceros que se comunica el </w:t>
      </w:r>
      <w:proofErr w:type="spellStart"/>
      <w:r>
        <w:t>backend</w:t>
      </w:r>
      <w:proofErr w:type="spellEnd"/>
      <w:r>
        <w:t>.</w:t>
      </w:r>
      <w:r w:rsidRPr="00BA245D">
        <w:rPr>
          <w:bCs/>
          <w:color w:val="auto"/>
        </w:rPr>
        <w:t xml:space="preserve"> </w:t>
      </w:r>
    </w:p>
    <w:p w14:paraId="05075063" w14:textId="54AA7C71" w:rsidR="00DF3138" w:rsidRPr="00261821" w:rsidRDefault="00DF3138" w:rsidP="00DF3138">
      <w:pPr>
        <w:pStyle w:val="Descripcin"/>
        <w:keepNext/>
        <w:jc w:val="center"/>
        <w:rPr>
          <w:b/>
          <w:bCs/>
          <w:color w:val="auto"/>
        </w:rPr>
      </w:pPr>
      <w:bookmarkStart w:id="11" w:name="_Toc136981112"/>
      <w:r w:rsidRPr="00261821">
        <w:rPr>
          <w:b/>
          <w:bCs/>
          <w:color w:val="auto"/>
        </w:rPr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2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Arquitectura </w:t>
      </w:r>
      <w:proofErr w:type="spellStart"/>
      <w:r w:rsidRPr="00261821">
        <w:rPr>
          <w:b/>
          <w:bCs/>
          <w:color w:val="auto"/>
        </w:rPr>
        <w:t>backend</w:t>
      </w:r>
      <w:bookmarkEnd w:id="11"/>
      <w:proofErr w:type="spellEnd"/>
    </w:p>
    <w:p w14:paraId="04A3A3A3" w14:textId="77777777" w:rsidR="00DF3138" w:rsidRDefault="00DF3138" w:rsidP="00DF3138">
      <w:pPr>
        <w:jc w:val="center"/>
      </w:pPr>
      <w:r w:rsidRPr="003A7DDC">
        <w:rPr>
          <w:noProof/>
        </w:rPr>
        <w:drawing>
          <wp:inline distT="0" distB="0" distL="0" distR="0" wp14:anchorId="40B37523" wp14:editId="3FA189E5">
            <wp:extent cx="5579745" cy="3587750"/>
            <wp:effectExtent l="19050" t="19050" r="20955" b="12700"/>
            <wp:docPr id="7834571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57162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94423" w14:textId="77777777" w:rsidR="00DF3138" w:rsidRDefault="00DF3138" w:rsidP="00DF3138">
      <w:pPr>
        <w:jc w:val="center"/>
      </w:pPr>
      <w:r>
        <w:t>Fuente: Elaboración propia</w:t>
      </w:r>
    </w:p>
    <w:p w14:paraId="259CC609" w14:textId="1B4239B8" w:rsidR="00DF3138" w:rsidRDefault="00DF3138" w:rsidP="00DF3138">
      <w:pPr>
        <w:pStyle w:val="Ttulo5"/>
      </w:pPr>
      <w:r>
        <w:t>Arquitectura</w:t>
      </w:r>
      <w:r>
        <w:t xml:space="preserve"> Global</w:t>
      </w:r>
    </w:p>
    <w:p w14:paraId="0A661EB7" w14:textId="77777777" w:rsidR="00DF3138" w:rsidRDefault="00DF3138" w:rsidP="00DF3138">
      <w:pPr>
        <w:ind w:firstLine="708"/>
      </w:pPr>
      <w:r>
        <w:t xml:space="preserve">La comunicación entre ambas arquitecturas se realiza a través de http, el </w:t>
      </w:r>
      <w:proofErr w:type="spellStart"/>
      <w:r>
        <w:t>frontend</w:t>
      </w:r>
      <w:proofErr w:type="spellEnd"/>
      <w:r>
        <w:t xml:space="preserve"> consume los </w:t>
      </w:r>
      <w:proofErr w:type="spellStart"/>
      <w:r>
        <w:t>endpoints</w:t>
      </w:r>
      <w:proofErr w:type="spellEnd"/>
      <w:r>
        <w:t xml:space="preserve"> del api del </w:t>
      </w:r>
      <w:proofErr w:type="spellStart"/>
      <w:r>
        <w:t>backend</w:t>
      </w:r>
      <w:proofErr w:type="spellEnd"/>
      <w:r>
        <w:t>.</w:t>
      </w:r>
    </w:p>
    <w:p w14:paraId="0AB504FC" w14:textId="77777777" w:rsidR="00DF3138" w:rsidRDefault="00DF3138" w:rsidP="00DF3138">
      <w:pPr>
        <w:ind w:firstLine="708"/>
        <w:rPr>
          <w:bCs/>
          <w:color w:val="auto"/>
        </w:rPr>
      </w:pPr>
      <w:r>
        <w:t xml:space="preserve">Las peticiones que llegan desde el servicio de </w:t>
      </w:r>
      <w:proofErr w:type="spellStart"/>
      <w:r>
        <w:t>Frontend</w:t>
      </w:r>
      <w:proofErr w:type="spellEnd"/>
      <w:r>
        <w:t xml:space="preserve"> son recibidos por el controlador </w:t>
      </w:r>
      <w:proofErr w:type="spellStart"/>
      <w:r>
        <w:t>backend</w:t>
      </w:r>
      <w:proofErr w:type="spellEnd"/>
      <w:r>
        <w:t xml:space="preserve">, que será el encargado de dirigir la solicitud a los modelos y a la base de datos o a los servicios que el </w:t>
      </w:r>
      <w:proofErr w:type="spellStart"/>
      <w:r>
        <w:t>frontend</w:t>
      </w:r>
      <w:proofErr w:type="spellEnd"/>
      <w:r>
        <w:t xml:space="preserve"> solicite como se muestra en la figura 14.</w:t>
      </w:r>
      <w:r w:rsidRPr="00BA245D">
        <w:rPr>
          <w:bCs/>
          <w:color w:val="auto"/>
        </w:rPr>
        <w:t xml:space="preserve"> </w:t>
      </w:r>
    </w:p>
    <w:p w14:paraId="06A6546C" w14:textId="77777777" w:rsidR="00755B96" w:rsidRDefault="00755B96" w:rsidP="00DF3138">
      <w:pPr>
        <w:ind w:firstLine="708"/>
        <w:rPr>
          <w:bCs/>
          <w:color w:val="auto"/>
        </w:rPr>
      </w:pPr>
    </w:p>
    <w:p w14:paraId="36CE5D15" w14:textId="77777777" w:rsidR="00755B96" w:rsidRPr="00BA245D" w:rsidRDefault="00755B96" w:rsidP="00DF3138">
      <w:pPr>
        <w:ind w:firstLine="708"/>
        <w:rPr>
          <w:b w:val="0"/>
          <w:bCs/>
          <w:color w:val="auto"/>
        </w:rPr>
      </w:pPr>
    </w:p>
    <w:p w14:paraId="5D8CFB5B" w14:textId="76025715" w:rsidR="00DF3138" w:rsidRPr="00261821" w:rsidRDefault="00DF3138" w:rsidP="00DF3138">
      <w:pPr>
        <w:pStyle w:val="Descripcin"/>
        <w:keepNext/>
        <w:jc w:val="center"/>
        <w:rPr>
          <w:b/>
          <w:bCs/>
          <w:color w:val="auto"/>
        </w:rPr>
      </w:pPr>
      <w:bookmarkStart w:id="12" w:name="_Toc136981113"/>
      <w:r w:rsidRPr="00261821">
        <w:rPr>
          <w:b/>
          <w:bCs/>
          <w:color w:val="auto"/>
        </w:rPr>
        <w:lastRenderedPageBreak/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3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Arquitectura de los proyectos</w:t>
      </w:r>
      <w:bookmarkEnd w:id="12"/>
    </w:p>
    <w:p w14:paraId="0493BAAA" w14:textId="77777777" w:rsidR="00DF3138" w:rsidRDefault="00DF3138" w:rsidP="00DF3138">
      <w:pPr>
        <w:jc w:val="center"/>
      </w:pPr>
      <w:r w:rsidRPr="003A7DDC">
        <w:rPr>
          <w:noProof/>
        </w:rPr>
        <w:drawing>
          <wp:inline distT="0" distB="0" distL="0" distR="0" wp14:anchorId="0E78CEEC" wp14:editId="4BA6FF09">
            <wp:extent cx="5579745" cy="2391410"/>
            <wp:effectExtent l="19050" t="19050" r="20955" b="27940"/>
            <wp:docPr id="326270818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70818" name="Imagen 1" descr="Gráfico,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1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CAEC0" w14:textId="77777777" w:rsidR="00DF3138" w:rsidRDefault="00DF3138" w:rsidP="00DF3138">
      <w:pPr>
        <w:jc w:val="center"/>
      </w:pPr>
      <w:r>
        <w:t>Fuente: Elaboración propia</w:t>
      </w:r>
    </w:p>
    <w:p w14:paraId="69100B25" w14:textId="77777777" w:rsidR="00DF3138" w:rsidRDefault="00DF3138" w:rsidP="00DF3138"/>
    <w:p w14:paraId="5E5D7E73" w14:textId="77777777" w:rsidR="00755B96" w:rsidRDefault="00755B96" w:rsidP="00755B96">
      <w:pPr>
        <w:pStyle w:val="Ttulo3"/>
      </w:pPr>
      <w:bookmarkStart w:id="13" w:name="_Toc137116228"/>
      <w:bookmarkStart w:id="14" w:name="_Toc137485840"/>
      <w:r>
        <w:t>Distribución de carpetas</w:t>
      </w:r>
      <w:bookmarkEnd w:id="13"/>
      <w:bookmarkEnd w:id="14"/>
    </w:p>
    <w:p w14:paraId="43C8E2E2" w14:textId="77777777" w:rsidR="00755B96" w:rsidRPr="00D82DEC" w:rsidRDefault="00755B96" w:rsidP="00755B96">
      <w:pPr>
        <w:ind w:firstLine="708"/>
      </w:pPr>
      <w:r>
        <w:t xml:space="preserve">La distribución de carpetas en la misma para ambos proyectos para el </w:t>
      </w:r>
      <w:proofErr w:type="spellStart"/>
      <w:r>
        <w:t>backend</w:t>
      </w:r>
      <w:proofErr w:type="spellEnd"/>
      <w:r>
        <w:t xml:space="preserve"> y el </w:t>
      </w:r>
      <w:proofErr w:type="spellStart"/>
      <w:r>
        <w:t>frontend</w:t>
      </w:r>
      <w:proofErr w:type="spellEnd"/>
      <w:r>
        <w:t xml:space="preserve">. </w:t>
      </w:r>
    </w:p>
    <w:p w14:paraId="0CB4E187" w14:textId="77777777" w:rsidR="00755B96" w:rsidRDefault="00755B96" w:rsidP="00755B96">
      <w:pPr>
        <w:pStyle w:val="Ttulo5"/>
      </w:pPr>
      <w:proofErr w:type="spellStart"/>
      <w:r>
        <w:t>Backend</w:t>
      </w:r>
      <w:proofErr w:type="spellEnd"/>
    </w:p>
    <w:p w14:paraId="123CC153" w14:textId="77777777" w:rsidR="00755B96" w:rsidRPr="00BA245D" w:rsidRDefault="00755B96" w:rsidP="00755B96">
      <w:pPr>
        <w:ind w:firstLine="708"/>
        <w:rPr>
          <w:b w:val="0"/>
          <w:bCs/>
          <w:color w:val="auto"/>
        </w:rPr>
      </w:pPr>
      <w:r>
        <w:t xml:space="preserve">A continuación, se presenta en la figura 15 la distribución de carpetas del proyecto de </w:t>
      </w:r>
      <w:proofErr w:type="spellStart"/>
      <w:r>
        <w:t>backend</w:t>
      </w:r>
      <w:proofErr w:type="spellEnd"/>
      <w:r>
        <w:t xml:space="preserve"> generados por </w:t>
      </w:r>
      <w:proofErr w:type="spellStart"/>
      <w:r>
        <w:t>laravel</w:t>
      </w:r>
      <w:proofErr w:type="spellEnd"/>
      <w:r>
        <w:t xml:space="preserve"> 8 en el IDE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  <w:r w:rsidRPr="00BA245D">
        <w:rPr>
          <w:bCs/>
          <w:color w:val="auto"/>
        </w:rPr>
        <w:t xml:space="preserve"> </w:t>
      </w:r>
    </w:p>
    <w:p w14:paraId="3FD1595B" w14:textId="61655C2F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15" w:name="_Toc136981114"/>
      <w:r w:rsidRPr="00261821">
        <w:rPr>
          <w:b/>
          <w:bCs/>
          <w:color w:val="auto"/>
        </w:rPr>
        <w:lastRenderedPageBreak/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4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en visual </w:t>
      </w:r>
      <w:proofErr w:type="spellStart"/>
      <w:r w:rsidRPr="00261821">
        <w:rPr>
          <w:b/>
          <w:bCs/>
          <w:color w:val="auto"/>
        </w:rPr>
        <w:t>studio</w:t>
      </w:r>
      <w:proofErr w:type="spellEnd"/>
      <w:r w:rsidRPr="00261821">
        <w:rPr>
          <w:b/>
          <w:bCs/>
          <w:color w:val="auto"/>
        </w:rPr>
        <w:t xml:space="preserve"> </w:t>
      </w:r>
      <w:proofErr w:type="spellStart"/>
      <w:r w:rsidRPr="00261821">
        <w:rPr>
          <w:b/>
          <w:bCs/>
          <w:color w:val="auto"/>
        </w:rPr>
        <w:t>code</w:t>
      </w:r>
      <w:bookmarkEnd w:id="15"/>
      <w:proofErr w:type="spellEnd"/>
    </w:p>
    <w:p w14:paraId="5D5DC77B" w14:textId="77777777" w:rsidR="00755B96" w:rsidRDefault="00755B96" w:rsidP="00755B96">
      <w:pPr>
        <w:keepNext/>
        <w:jc w:val="center"/>
      </w:pPr>
      <w:r w:rsidRPr="009419E6">
        <w:rPr>
          <w:noProof/>
        </w:rPr>
        <w:drawing>
          <wp:inline distT="0" distB="0" distL="0" distR="0" wp14:anchorId="540A4A6D" wp14:editId="29D615A2">
            <wp:extent cx="2499577" cy="4397121"/>
            <wp:effectExtent l="0" t="0" r="0" b="3810"/>
            <wp:docPr id="951279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917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A833" w14:textId="77777777" w:rsidR="00755B96" w:rsidRDefault="00755B96" w:rsidP="00755B96">
      <w:pPr>
        <w:keepNext/>
        <w:jc w:val="center"/>
      </w:pPr>
      <w:r>
        <w:t>Fuente: Elaboración propia</w:t>
      </w:r>
    </w:p>
    <w:p w14:paraId="20D3A9A9" w14:textId="77777777" w:rsidR="00755B96" w:rsidRPr="00BA245D" w:rsidRDefault="00755B96" w:rsidP="00755B96">
      <w:pPr>
        <w:ind w:firstLine="708"/>
        <w:rPr>
          <w:b w:val="0"/>
          <w:bCs/>
          <w:color w:val="auto"/>
        </w:rPr>
      </w:pPr>
      <w:r>
        <w:t xml:space="preserve">A continuación, se presenta en la figura 16 la distribución de carpetas de las vistas, en su totalidad son utilizadas para generar reportes </w:t>
      </w:r>
      <w:proofErr w:type="spellStart"/>
      <w:r>
        <w:t>pdf</w:t>
      </w:r>
      <w:proofErr w:type="spellEnd"/>
      <w:r>
        <w:t>.</w:t>
      </w:r>
      <w:r w:rsidRPr="00BA245D">
        <w:rPr>
          <w:bCs/>
          <w:color w:val="auto"/>
        </w:rPr>
        <w:t xml:space="preserve"> </w:t>
      </w:r>
    </w:p>
    <w:p w14:paraId="7320790E" w14:textId="61A31B28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16" w:name="_Toc136981115"/>
      <w:r w:rsidRPr="00261821">
        <w:rPr>
          <w:b/>
          <w:bCs/>
          <w:color w:val="auto"/>
        </w:rPr>
        <w:lastRenderedPageBreak/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5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las vistas</w:t>
      </w:r>
      <w:bookmarkEnd w:id="16"/>
    </w:p>
    <w:p w14:paraId="3FD104EC" w14:textId="77777777" w:rsidR="00755B96" w:rsidRDefault="00755B96" w:rsidP="00755B96">
      <w:pPr>
        <w:keepNext/>
        <w:jc w:val="center"/>
      </w:pPr>
      <w:r w:rsidRPr="009419E6">
        <w:rPr>
          <w:noProof/>
        </w:rPr>
        <w:drawing>
          <wp:inline distT="0" distB="0" distL="0" distR="0" wp14:anchorId="1508C01F" wp14:editId="0BBF17B1">
            <wp:extent cx="2537680" cy="2964437"/>
            <wp:effectExtent l="19050" t="19050" r="15240" b="26670"/>
            <wp:docPr id="1232683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323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964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6AEDF" w14:textId="77777777" w:rsidR="00755B96" w:rsidRDefault="00755B96" w:rsidP="00755B96">
      <w:pPr>
        <w:keepNext/>
        <w:jc w:val="center"/>
      </w:pPr>
      <w:r>
        <w:t>Fuente: Elaboración propia</w:t>
      </w:r>
    </w:p>
    <w:p w14:paraId="0B5F7263" w14:textId="77777777" w:rsidR="00755B96" w:rsidRPr="00BA245D" w:rsidRDefault="00755B96" w:rsidP="00755B96">
      <w:pPr>
        <w:ind w:firstLine="708"/>
        <w:rPr>
          <w:b w:val="0"/>
          <w:bCs/>
          <w:color w:val="auto"/>
        </w:rPr>
      </w:pPr>
      <w:r>
        <w:t>A continuación, se presenta en la figura 17 la distribución de carpetas de los controladores.</w:t>
      </w:r>
      <w:r w:rsidRPr="00BA245D">
        <w:rPr>
          <w:bCs/>
          <w:color w:val="auto"/>
        </w:rPr>
        <w:t xml:space="preserve"> </w:t>
      </w:r>
    </w:p>
    <w:p w14:paraId="67B3FD7B" w14:textId="2EA41A6B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17" w:name="_Toc136981116"/>
      <w:r w:rsidRPr="00261821">
        <w:rPr>
          <w:b/>
          <w:bCs/>
          <w:color w:val="auto"/>
        </w:rPr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6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los controladores</w:t>
      </w:r>
      <w:bookmarkEnd w:id="17"/>
    </w:p>
    <w:p w14:paraId="7F103664" w14:textId="77777777" w:rsidR="00755B96" w:rsidRDefault="00755B96" w:rsidP="00755B96">
      <w:pPr>
        <w:jc w:val="center"/>
      </w:pPr>
      <w:r w:rsidRPr="009419E6">
        <w:rPr>
          <w:noProof/>
        </w:rPr>
        <w:drawing>
          <wp:inline distT="0" distB="0" distL="0" distR="0" wp14:anchorId="3CFC9E25" wp14:editId="424BB7CD">
            <wp:extent cx="2598420" cy="3337560"/>
            <wp:effectExtent l="0" t="0" r="0" b="0"/>
            <wp:docPr id="1090387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8718" name="Imagen 1" descr="Interfaz de usuario gráfica, Texto&#10;&#10;Descripción generada automáticamente"/>
                    <pic:cNvPicPr/>
                  </pic:nvPicPr>
                  <pic:blipFill rotWithShape="1">
                    <a:blip r:embed="rId21"/>
                    <a:srcRect t="548" b="19525"/>
                    <a:stretch/>
                  </pic:blipFill>
                  <pic:spPr bwMode="auto">
                    <a:xfrm>
                      <a:off x="0" y="0"/>
                      <a:ext cx="2598645" cy="333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8AF2" w14:textId="77777777" w:rsidR="00755B96" w:rsidRDefault="00755B96" w:rsidP="00755B96">
      <w:pPr>
        <w:keepNext/>
        <w:jc w:val="center"/>
      </w:pPr>
      <w:r>
        <w:lastRenderedPageBreak/>
        <w:t>Fuente: Elaboración propia</w:t>
      </w:r>
    </w:p>
    <w:p w14:paraId="1EF6400E" w14:textId="77777777" w:rsidR="00755B96" w:rsidRDefault="00755B96" w:rsidP="00755B96">
      <w:pPr>
        <w:jc w:val="center"/>
      </w:pPr>
    </w:p>
    <w:p w14:paraId="68042044" w14:textId="77777777" w:rsidR="00755B96" w:rsidRPr="00261821" w:rsidRDefault="00755B96" w:rsidP="00755B96">
      <w:pPr>
        <w:ind w:firstLine="708"/>
        <w:rPr>
          <w:b w:val="0"/>
          <w:bCs/>
          <w:color w:val="auto"/>
        </w:rPr>
      </w:pPr>
      <w:r>
        <w:t>A continuación, se presenta en la figura 18 la distribución de carpetas de los modelos.</w:t>
      </w:r>
      <w:r w:rsidRPr="00BA245D">
        <w:rPr>
          <w:bCs/>
          <w:color w:val="auto"/>
        </w:rPr>
        <w:t xml:space="preserve"> </w:t>
      </w:r>
    </w:p>
    <w:p w14:paraId="0156BFFA" w14:textId="3B0ACA1A" w:rsidR="00755B96" w:rsidRDefault="00755B96" w:rsidP="00755B96">
      <w:pPr>
        <w:pStyle w:val="Descripcin"/>
        <w:keepNext/>
        <w:jc w:val="center"/>
      </w:pPr>
      <w:bookmarkStart w:id="18" w:name="_Toc136981117"/>
      <w:r w:rsidRPr="00261821">
        <w:rPr>
          <w:b/>
          <w:bCs/>
          <w:color w:val="auto"/>
        </w:rPr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7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los modelos</w:t>
      </w:r>
      <w:bookmarkEnd w:id="18"/>
    </w:p>
    <w:p w14:paraId="780F832D" w14:textId="77777777" w:rsidR="00755B96" w:rsidRDefault="00755B96" w:rsidP="00755B96">
      <w:pPr>
        <w:jc w:val="center"/>
      </w:pPr>
      <w:r w:rsidRPr="009419E6">
        <w:rPr>
          <w:noProof/>
        </w:rPr>
        <w:drawing>
          <wp:inline distT="0" distB="0" distL="0" distR="0" wp14:anchorId="6DD6FC73" wp14:editId="6B9FC4D5">
            <wp:extent cx="2392887" cy="4275190"/>
            <wp:effectExtent l="0" t="0" r="7620" b="0"/>
            <wp:docPr id="939702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22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5FBF" w14:textId="77777777" w:rsidR="00755B96" w:rsidRDefault="00755B96" w:rsidP="00755B96">
      <w:pPr>
        <w:keepNext/>
        <w:jc w:val="center"/>
      </w:pPr>
      <w:bookmarkStart w:id="19" w:name="_Hlk136527596"/>
      <w:r>
        <w:t>Fuente: Elaboración propia</w:t>
      </w:r>
    </w:p>
    <w:bookmarkEnd w:id="19"/>
    <w:p w14:paraId="55EDCDEB" w14:textId="77777777" w:rsidR="00755B96" w:rsidRDefault="00755B96" w:rsidP="00755B96">
      <w:pPr>
        <w:pStyle w:val="Ttulo5"/>
      </w:pPr>
      <w:proofErr w:type="spellStart"/>
      <w:r>
        <w:t>Frontend</w:t>
      </w:r>
      <w:proofErr w:type="spellEnd"/>
    </w:p>
    <w:p w14:paraId="1F019EAB" w14:textId="77777777" w:rsidR="00755B96" w:rsidRPr="00BA245D" w:rsidRDefault="00755B96" w:rsidP="00755B96">
      <w:pPr>
        <w:ind w:firstLine="708"/>
        <w:rPr>
          <w:b w:val="0"/>
          <w:bCs/>
          <w:color w:val="auto"/>
        </w:rPr>
      </w:pPr>
      <w:r>
        <w:t xml:space="preserve">A continuación, se presenta en la figura 19 la distribución de carpetas del proyecto de </w:t>
      </w:r>
      <w:proofErr w:type="spellStart"/>
      <w:r>
        <w:t>frontend</w:t>
      </w:r>
      <w:proofErr w:type="spellEnd"/>
      <w:r>
        <w:t xml:space="preserve"> generado con </w:t>
      </w:r>
      <w:proofErr w:type="spellStart"/>
      <w:r>
        <w:t>React</w:t>
      </w:r>
      <w:proofErr w:type="spellEnd"/>
      <w:r>
        <w:t xml:space="preserve"> versión 16 en el IDE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  <w:r w:rsidRPr="00BA245D">
        <w:rPr>
          <w:bCs/>
          <w:color w:val="auto"/>
        </w:rPr>
        <w:t xml:space="preserve"> </w:t>
      </w:r>
    </w:p>
    <w:p w14:paraId="1C30C7FC" w14:textId="1DFD0A53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20" w:name="_Toc136981118"/>
      <w:r w:rsidRPr="00261821">
        <w:rPr>
          <w:b/>
          <w:bCs/>
          <w:color w:val="auto"/>
        </w:rPr>
        <w:lastRenderedPageBreak/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8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</w:t>
      </w:r>
      <w:proofErr w:type="spellStart"/>
      <w:r w:rsidRPr="00261821">
        <w:rPr>
          <w:b/>
          <w:bCs/>
          <w:color w:val="auto"/>
        </w:rPr>
        <w:t>frontend</w:t>
      </w:r>
      <w:bookmarkEnd w:id="20"/>
      <w:proofErr w:type="spellEnd"/>
    </w:p>
    <w:p w14:paraId="1674DB6D" w14:textId="77777777" w:rsidR="00755B96" w:rsidRDefault="00755B96" w:rsidP="00755B96">
      <w:pPr>
        <w:jc w:val="center"/>
      </w:pPr>
      <w:r w:rsidRPr="00593DA6">
        <w:rPr>
          <w:noProof/>
        </w:rPr>
        <w:drawing>
          <wp:inline distT="0" distB="0" distL="0" distR="0" wp14:anchorId="6B4EFF5C" wp14:editId="50A7607C">
            <wp:extent cx="2507197" cy="2636748"/>
            <wp:effectExtent l="0" t="0" r="7620" b="0"/>
            <wp:docPr id="108549215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9215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603" w14:textId="77777777" w:rsidR="00755B96" w:rsidRDefault="00755B96" w:rsidP="00755B96">
      <w:pPr>
        <w:keepNext/>
        <w:jc w:val="center"/>
      </w:pPr>
      <w:r>
        <w:t>Fuente: Elaboración propia</w:t>
      </w:r>
    </w:p>
    <w:p w14:paraId="12778A86" w14:textId="77777777" w:rsidR="00755B96" w:rsidRPr="006B7EC9" w:rsidRDefault="00755B96" w:rsidP="00755B96">
      <w:pPr>
        <w:ind w:firstLine="708"/>
        <w:rPr>
          <w:b w:val="0"/>
          <w:bCs/>
        </w:rPr>
      </w:pPr>
      <w:r>
        <w:t xml:space="preserve">A continuación, se presenta en la figura 20 la distribución de carpetas de los </w:t>
      </w:r>
      <w:proofErr w:type="spellStart"/>
      <w:r>
        <w:t>actions</w:t>
      </w:r>
      <w:proofErr w:type="spellEnd"/>
      <w:r>
        <w:t xml:space="preserve"> de </w:t>
      </w:r>
      <w:proofErr w:type="spellStart"/>
      <w:r>
        <w:t>redux</w:t>
      </w:r>
      <w:proofErr w:type="spellEnd"/>
      <w:r>
        <w:t>.</w:t>
      </w:r>
      <w:r w:rsidRPr="006B7EC9">
        <w:rPr>
          <w:bCs/>
        </w:rPr>
        <w:t xml:space="preserve"> </w:t>
      </w:r>
    </w:p>
    <w:p w14:paraId="0F09EA75" w14:textId="18AA3A02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21" w:name="_Toc136981119"/>
      <w:r w:rsidRPr="00261821">
        <w:rPr>
          <w:b/>
          <w:bCs/>
          <w:color w:val="auto"/>
        </w:rPr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9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los </w:t>
      </w:r>
      <w:proofErr w:type="spellStart"/>
      <w:r w:rsidRPr="00261821">
        <w:rPr>
          <w:b/>
          <w:bCs/>
          <w:color w:val="auto"/>
        </w:rPr>
        <w:t>actions</w:t>
      </w:r>
      <w:proofErr w:type="spellEnd"/>
      <w:r w:rsidRPr="00261821">
        <w:rPr>
          <w:b/>
          <w:bCs/>
          <w:color w:val="auto"/>
        </w:rPr>
        <w:t xml:space="preserve"> de </w:t>
      </w:r>
      <w:proofErr w:type="spellStart"/>
      <w:r w:rsidRPr="00261821">
        <w:rPr>
          <w:b/>
          <w:bCs/>
          <w:color w:val="auto"/>
        </w:rPr>
        <w:t>redux</w:t>
      </w:r>
      <w:bookmarkEnd w:id="21"/>
      <w:proofErr w:type="spellEnd"/>
    </w:p>
    <w:p w14:paraId="0A7451B0" w14:textId="77777777" w:rsidR="00755B96" w:rsidRDefault="00755B96" w:rsidP="00755B96">
      <w:pPr>
        <w:jc w:val="center"/>
      </w:pPr>
      <w:r w:rsidRPr="00593DA6">
        <w:rPr>
          <w:noProof/>
        </w:rPr>
        <w:drawing>
          <wp:inline distT="0" distB="0" distL="0" distR="0" wp14:anchorId="402D5CD3" wp14:editId="274ED415">
            <wp:extent cx="2430991" cy="2674852"/>
            <wp:effectExtent l="0" t="0" r="7620" b="0"/>
            <wp:docPr id="15616269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698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95D8" w14:textId="77777777" w:rsidR="00755B96" w:rsidRDefault="00755B96" w:rsidP="00755B96">
      <w:pPr>
        <w:keepNext/>
        <w:jc w:val="center"/>
      </w:pPr>
      <w:r>
        <w:t>Fuente: Elaboración propia</w:t>
      </w:r>
    </w:p>
    <w:p w14:paraId="4C774F31" w14:textId="77777777" w:rsidR="00755B96" w:rsidRDefault="00755B96" w:rsidP="00755B96">
      <w:pPr>
        <w:ind w:firstLine="708"/>
      </w:pPr>
      <w:r>
        <w:t xml:space="preserve">A continuación, se presenta en la figura 21 la distribución de carpetas de los </w:t>
      </w:r>
      <w:proofErr w:type="spellStart"/>
      <w:r>
        <w:t>reducers</w:t>
      </w:r>
      <w:proofErr w:type="spellEnd"/>
      <w:r>
        <w:t xml:space="preserve"> de </w:t>
      </w:r>
      <w:proofErr w:type="spellStart"/>
      <w:r>
        <w:t>redux</w:t>
      </w:r>
      <w:proofErr w:type="spellEnd"/>
      <w:r>
        <w:t>.</w:t>
      </w:r>
    </w:p>
    <w:p w14:paraId="1825EED5" w14:textId="77777777" w:rsidR="00755B96" w:rsidRDefault="00755B96" w:rsidP="00755B96"/>
    <w:p w14:paraId="024827AA" w14:textId="393A0B5F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22" w:name="_Toc136981120"/>
      <w:r w:rsidRPr="00261821">
        <w:rPr>
          <w:b/>
          <w:bCs/>
          <w:color w:val="auto"/>
        </w:rPr>
        <w:lastRenderedPageBreak/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10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los </w:t>
      </w:r>
      <w:proofErr w:type="spellStart"/>
      <w:r w:rsidRPr="00261821">
        <w:rPr>
          <w:b/>
          <w:bCs/>
          <w:color w:val="auto"/>
        </w:rPr>
        <w:t>reducers</w:t>
      </w:r>
      <w:proofErr w:type="spellEnd"/>
      <w:r w:rsidRPr="00261821">
        <w:rPr>
          <w:b/>
          <w:bCs/>
          <w:color w:val="auto"/>
        </w:rPr>
        <w:t xml:space="preserve"> de </w:t>
      </w:r>
      <w:proofErr w:type="spellStart"/>
      <w:r w:rsidRPr="00261821">
        <w:rPr>
          <w:b/>
          <w:bCs/>
          <w:color w:val="auto"/>
        </w:rPr>
        <w:t>redux</w:t>
      </w:r>
      <w:bookmarkEnd w:id="22"/>
      <w:proofErr w:type="spellEnd"/>
    </w:p>
    <w:p w14:paraId="252666C6" w14:textId="77777777" w:rsidR="00755B96" w:rsidRDefault="00755B96" w:rsidP="00755B96">
      <w:pPr>
        <w:jc w:val="center"/>
      </w:pPr>
      <w:r w:rsidRPr="00593DA6">
        <w:rPr>
          <w:noProof/>
        </w:rPr>
        <w:drawing>
          <wp:inline distT="0" distB="0" distL="0" distR="0" wp14:anchorId="162B03C5" wp14:editId="0B3C63C0">
            <wp:extent cx="2476715" cy="2705334"/>
            <wp:effectExtent l="0" t="0" r="0" b="0"/>
            <wp:docPr id="76435638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6380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6E62" w14:textId="77777777" w:rsidR="00755B96" w:rsidRDefault="00755B96" w:rsidP="00755B96">
      <w:pPr>
        <w:keepNext/>
        <w:jc w:val="center"/>
      </w:pPr>
      <w:r>
        <w:t>Fuente: Elaboración propia</w:t>
      </w:r>
    </w:p>
    <w:p w14:paraId="623475C6" w14:textId="77777777" w:rsidR="00755B96" w:rsidRPr="006B7EC9" w:rsidRDefault="00755B96" w:rsidP="00755B96">
      <w:pPr>
        <w:ind w:firstLine="708"/>
        <w:rPr>
          <w:b w:val="0"/>
          <w:bCs/>
        </w:rPr>
      </w:pPr>
      <w:r>
        <w:t>A continuación, se presenta en la figura 22 la distribución de carpetas de los componentes.</w:t>
      </w:r>
      <w:r w:rsidRPr="006B7EC9">
        <w:rPr>
          <w:bCs/>
        </w:rPr>
        <w:t xml:space="preserve"> </w:t>
      </w:r>
    </w:p>
    <w:p w14:paraId="11971469" w14:textId="0C56618C" w:rsidR="00755B96" w:rsidRPr="00261821" w:rsidRDefault="00755B96" w:rsidP="00755B96">
      <w:pPr>
        <w:pStyle w:val="Descripcin"/>
        <w:keepNext/>
        <w:jc w:val="center"/>
        <w:rPr>
          <w:b/>
          <w:bCs/>
          <w:color w:val="auto"/>
        </w:rPr>
      </w:pPr>
      <w:bookmarkStart w:id="23" w:name="_Toc136981121"/>
      <w:r w:rsidRPr="00261821">
        <w:rPr>
          <w:b/>
          <w:bCs/>
          <w:color w:val="auto"/>
        </w:rPr>
        <w:t xml:space="preserve">Figura </w:t>
      </w:r>
      <w:r w:rsidRPr="00261821">
        <w:rPr>
          <w:b/>
          <w:bCs/>
          <w:color w:val="auto"/>
        </w:rPr>
        <w:fldChar w:fldCharType="begin"/>
      </w:r>
      <w:r w:rsidRPr="00261821">
        <w:rPr>
          <w:b/>
          <w:bCs/>
          <w:color w:val="auto"/>
        </w:rPr>
        <w:instrText xml:space="preserve"> SEQ Figura \* ARABIC </w:instrText>
      </w:r>
      <w:r w:rsidRPr="00261821">
        <w:rPr>
          <w:b/>
          <w:bCs/>
          <w:color w:val="auto"/>
        </w:rPr>
        <w:fldChar w:fldCharType="separate"/>
      </w:r>
      <w:r w:rsidR="00F227F7">
        <w:rPr>
          <w:b/>
          <w:bCs/>
          <w:noProof/>
          <w:color w:val="auto"/>
        </w:rPr>
        <w:t>11</w:t>
      </w:r>
      <w:r w:rsidRPr="00261821">
        <w:rPr>
          <w:b/>
          <w:bCs/>
          <w:color w:val="auto"/>
        </w:rPr>
        <w:fldChar w:fldCharType="end"/>
      </w:r>
      <w:r w:rsidRPr="00261821">
        <w:rPr>
          <w:b/>
          <w:bCs/>
          <w:color w:val="auto"/>
        </w:rPr>
        <w:t xml:space="preserve"> Distribución de carpetas de los componentes</w:t>
      </w:r>
      <w:bookmarkEnd w:id="23"/>
    </w:p>
    <w:p w14:paraId="6BF6ADB3" w14:textId="77777777" w:rsidR="00755B96" w:rsidRDefault="00755B96" w:rsidP="00755B96">
      <w:pPr>
        <w:jc w:val="center"/>
      </w:pPr>
      <w:r w:rsidRPr="00593DA6">
        <w:rPr>
          <w:noProof/>
        </w:rPr>
        <w:drawing>
          <wp:inline distT="0" distB="0" distL="0" distR="0" wp14:anchorId="26CB85A8" wp14:editId="68D34DC1">
            <wp:extent cx="2408129" cy="3185436"/>
            <wp:effectExtent l="0" t="0" r="0" b="0"/>
            <wp:docPr id="73215008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50084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96A6" w14:textId="77777777" w:rsidR="00755B96" w:rsidRDefault="00755B96" w:rsidP="00755B96">
      <w:pPr>
        <w:keepNext/>
        <w:jc w:val="center"/>
      </w:pPr>
      <w:r>
        <w:t>Fuente: Elaboración propia</w:t>
      </w:r>
    </w:p>
    <w:p w14:paraId="290747D1" w14:textId="77777777" w:rsidR="00755B96" w:rsidRDefault="00755B96" w:rsidP="00DF3138"/>
    <w:p w14:paraId="28C99131" w14:textId="77777777" w:rsidR="00755B96" w:rsidRDefault="00755B96" w:rsidP="00DF3138"/>
    <w:p w14:paraId="74FD17AA" w14:textId="76DCAB43" w:rsidR="00755B96" w:rsidRDefault="00755B96" w:rsidP="00755B96">
      <w:pPr>
        <w:pStyle w:val="Ttulo3"/>
      </w:pPr>
      <w:bookmarkStart w:id="24" w:name="_Toc137485841"/>
      <w:r>
        <w:lastRenderedPageBreak/>
        <w:t>Conclusiones</w:t>
      </w:r>
      <w:bookmarkEnd w:id="24"/>
    </w:p>
    <w:p w14:paraId="26354FA2" w14:textId="77777777" w:rsidR="00755B96" w:rsidRDefault="00755B96" w:rsidP="00755B96"/>
    <w:p w14:paraId="30388E59" w14:textId="76FEC0BF" w:rsidR="00755B96" w:rsidRPr="00755B96" w:rsidRDefault="00755B96" w:rsidP="00755B96">
      <w:r>
        <w:t>Se realizo una descripción de los submódulos y de sus arquitecturas de los sistemas trade y booking en los cuales de detallan mas sobre cada uno de estos.</w:t>
      </w:r>
    </w:p>
    <w:sectPr w:rsidR="00755B96" w:rsidRPr="00755B96" w:rsidSect="0051019E">
      <w:headerReference w:type="even" r:id="rId27"/>
      <w:headerReference w:type="default" r:id="rId28"/>
      <w:footerReference w:type="even" r:id="rId29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7402B" w14:textId="77777777" w:rsidR="00A51285" w:rsidRDefault="00A51285" w:rsidP="007057F4">
      <w:r>
        <w:separator/>
      </w:r>
    </w:p>
  </w:endnote>
  <w:endnote w:type="continuationSeparator" w:id="0">
    <w:p w14:paraId="7FEAE38B" w14:textId="77777777" w:rsidR="00A51285" w:rsidRDefault="00A51285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F8CDE" w14:textId="77777777" w:rsidR="00136006" w:rsidRDefault="00000000" w:rsidP="007057F4">
    <w:pPr>
      <w:pStyle w:val="Piedepgina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014EDB31CB164B42BAAF1FEEDFB5ECF6"/>
        </w:placeholder>
        <w:temporary/>
        <w:showingPlcHdr/>
      </w:sdtPr>
      <w:sdtContent>
        <w:r w:rsidR="00E1560F">
          <w:rPr>
            <w:lang w:bidi="es-ES"/>
          </w:rPr>
          <w:t>Escriba el título de capítulo (nivel 1)</w:t>
        </w:r>
      </w:sdtContent>
    </w:sdt>
    <w:r w:rsidR="0049185C">
      <w:rPr>
        <w:rFonts w:asciiTheme="majorHAnsi" w:eastAsiaTheme="majorEastAsia" w:hAnsiTheme="majorHAnsi" w:cstheme="majorBidi"/>
        <w:lang w:bidi="es-ES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s-ES"/>
      </w:rPr>
      <w:t xml:space="preserve">de título </w:t>
    </w:r>
    <w:r w:rsidR="0049185C">
      <w:rPr>
        <w:lang w:bidi="es-ES"/>
      </w:rPr>
      <w:fldChar w:fldCharType="begin"/>
    </w:r>
    <w:r w:rsidR="0049185C">
      <w:rPr>
        <w:lang w:bidi="es-ES"/>
      </w:rPr>
      <w:instrText xml:space="preserve"> PAGE   \* MERGEFORMAT </w:instrText>
    </w:r>
    <w:r w:rsidR="0049185C">
      <w:rPr>
        <w:lang w:bidi="es-ES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s-ES"/>
      </w:rPr>
      <w:t>4</w:t>
    </w:r>
    <w:r w:rsidR="0049185C">
      <w:rPr>
        <w:rFonts w:asciiTheme="majorHAnsi" w:eastAsiaTheme="majorEastAsia" w:hAnsiTheme="majorHAnsi" w:cstheme="majorBidi"/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D2F64" w14:textId="77777777" w:rsidR="00A51285" w:rsidRDefault="00A51285" w:rsidP="007057F4">
      <w:r>
        <w:separator/>
      </w:r>
    </w:p>
  </w:footnote>
  <w:footnote w:type="continuationSeparator" w:id="0">
    <w:p w14:paraId="072667B9" w14:textId="77777777" w:rsidR="00A51285" w:rsidRDefault="00A51285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D3E8A" w14:textId="77777777" w:rsidR="00136006" w:rsidRDefault="0049185C" w:rsidP="007057F4">
    <w:pPr>
      <w:pStyle w:val="Encabezado"/>
    </w:pPr>
    <w:r>
      <w:rPr>
        <w:lang w:bidi="es-ES"/>
      </w:rPr>
      <w:t>Plan de marketing de Adventure Works</w:t>
    </w:r>
  </w:p>
  <w:p w14:paraId="3745116B" w14:textId="77777777" w:rsidR="00136006" w:rsidRDefault="00136006" w:rsidP="007057F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256272DE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50CB6159" w14:textId="77777777" w:rsidR="007057F4" w:rsidRDefault="004F2231" w:rsidP="007057F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D2B5D28" wp14:editId="23A17610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56E62C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es-ES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end"/>
                                </w:r>
                              </w:p>
                              <w:p w14:paraId="08C8C921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D2B5D2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0856E62C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es-ES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end"/>
                          </w:r>
                        </w:p>
                        <w:p w14:paraId="08C8C921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43B15F0" wp14:editId="69C54EA8">
                    <wp:extent cx="8035162" cy="1540990"/>
                    <wp:effectExtent l="0" t="0" r="4445" b="2540"/>
                    <wp:docPr id="20" name="Grupo 20" descr="encabezado de rectángulo de colo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áfico 14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áfico 16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áfico 19" descr="rectángulo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B5C04C7" id="Grupo 20" o:spid="_x0000_s1026" alt="encabezado de rectángulo de colo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áfico 14" o:spid="_x0000_s1027" type="#_x0000_t75" alt="rectángulo de color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rectángulo de color"/>
                    </v:shape>
                    <v:shape id="Gráfico 16" o:spid="_x0000_s1028" type="#_x0000_t75" alt="rectángulo de color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">
                      <v:imagedata r:id="rId8" o:title="rectángulo de color"/>
                    </v:shape>
                    <v:shape id="Gráfico 19" o:spid="_x0000_s1029" type="#_x0000_t75" alt="rectángulo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">
                      <v:imagedata r:id="rId9" o:title="rectángulo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4CDD78D4" w14:textId="77777777" w:rsidR="007057F4" w:rsidRDefault="007057F4" w:rsidP="007057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122CA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FFC57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F07A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1E5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F3020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EA56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4FEB3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A8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90645D"/>
    <w:multiLevelType w:val="hybridMultilevel"/>
    <w:tmpl w:val="FA8A45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D61F5"/>
    <w:multiLevelType w:val="hybridMultilevel"/>
    <w:tmpl w:val="E88CF7C0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94E56C6"/>
    <w:multiLevelType w:val="hybridMultilevel"/>
    <w:tmpl w:val="570CFB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02694"/>
    <w:multiLevelType w:val="hybridMultilevel"/>
    <w:tmpl w:val="32A8C514"/>
    <w:lvl w:ilvl="0" w:tplc="EC6215F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F122E"/>
    <w:multiLevelType w:val="hybridMultilevel"/>
    <w:tmpl w:val="305218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2E378F"/>
    <w:multiLevelType w:val="hybridMultilevel"/>
    <w:tmpl w:val="3FAC03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A92FD5"/>
    <w:multiLevelType w:val="multilevel"/>
    <w:tmpl w:val="6C3463E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3" w15:restartNumberingAfterBreak="0">
    <w:nsid w:val="79AC0104"/>
    <w:multiLevelType w:val="multilevel"/>
    <w:tmpl w:val="C37E5F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B4A5C"/>
    <w:multiLevelType w:val="hybridMultilevel"/>
    <w:tmpl w:val="84AC24C6"/>
    <w:lvl w:ilvl="0" w:tplc="EC6215F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862483">
    <w:abstractNumId w:val="8"/>
  </w:num>
  <w:num w:numId="2" w16cid:durableId="1195074628">
    <w:abstractNumId w:val="23"/>
  </w:num>
  <w:num w:numId="3" w16cid:durableId="2142571929">
    <w:abstractNumId w:val="24"/>
  </w:num>
  <w:num w:numId="4" w16cid:durableId="1119029909">
    <w:abstractNumId w:val="26"/>
  </w:num>
  <w:num w:numId="5" w16cid:durableId="133780142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96958235">
    <w:abstractNumId w:val="12"/>
  </w:num>
  <w:num w:numId="7" w16cid:durableId="47414313">
    <w:abstractNumId w:val="22"/>
  </w:num>
  <w:num w:numId="8" w16cid:durableId="1103960255">
    <w:abstractNumId w:val="7"/>
  </w:num>
  <w:num w:numId="9" w16cid:durableId="305399194">
    <w:abstractNumId w:val="6"/>
  </w:num>
  <w:num w:numId="10" w16cid:durableId="677463582">
    <w:abstractNumId w:val="5"/>
  </w:num>
  <w:num w:numId="11" w16cid:durableId="1327437574">
    <w:abstractNumId w:val="4"/>
  </w:num>
  <w:num w:numId="12" w16cid:durableId="1223633991">
    <w:abstractNumId w:val="3"/>
  </w:num>
  <w:num w:numId="13" w16cid:durableId="1851677275">
    <w:abstractNumId w:val="2"/>
  </w:num>
  <w:num w:numId="14" w16cid:durableId="2140563329">
    <w:abstractNumId w:val="1"/>
  </w:num>
  <w:num w:numId="15" w16cid:durableId="2075854803">
    <w:abstractNumId w:val="0"/>
  </w:num>
  <w:num w:numId="16" w16cid:durableId="646977235">
    <w:abstractNumId w:val="13"/>
  </w:num>
  <w:num w:numId="17" w16cid:durableId="1911426187">
    <w:abstractNumId w:val="15"/>
  </w:num>
  <w:num w:numId="18" w16cid:durableId="1607541781">
    <w:abstractNumId w:val="10"/>
  </w:num>
  <w:num w:numId="19" w16cid:durableId="1085494751">
    <w:abstractNumId w:val="14"/>
  </w:num>
  <w:num w:numId="20" w16cid:durableId="211432705">
    <w:abstractNumId w:val="18"/>
  </w:num>
  <w:num w:numId="21" w16cid:durableId="1439761861">
    <w:abstractNumId w:val="17"/>
  </w:num>
  <w:num w:numId="22" w16cid:durableId="510460724">
    <w:abstractNumId w:val="11"/>
  </w:num>
  <w:num w:numId="23" w16cid:durableId="2132244598">
    <w:abstractNumId w:val="21"/>
  </w:num>
  <w:num w:numId="24" w16cid:durableId="1430200878">
    <w:abstractNumId w:val="25"/>
  </w:num>
  <w:num w:numId="25" w16cid:durableId="943268057">
    <w:abstractNumId w:val="19"/>
  </w:num>
  <w:num w:numId="26" w16cid:durableId="735249333">
    <w:abstractNumId w:val="16"/>
  </w:num>
  <w:num w:numId="27" w16cid:durableId="1598441785">
    <w:abstractNumId w:val="20"/>
  </w:num>
  <w:num w:numId="28" w16cid:durableId="6491368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B8"/>
    <w:rsid w:val="000174F2"/>
    <w:rsid w:val="00067C92"/>
    <w:rsid w:val="00136006"/>
    <w:rsid w:val="00136CB8"/>
    <w:rsid w:val="001449EC"/>
    <w:rsid w:val="00146CD2"/>
    <w:rsid w:val="001670A7"/>
    <w:rsid w:val="0018562F"/>
    <w:rsid w:val="00186892"/>
    <w:rsid w:val="001B361F"/>
    <w:rsid w:val="001D10D5"/>
    <w:rsid w:val="001E1675"/>
    <w:rsid w:val="001F0AF0"/>
    <w:rsid w:val="002178B9"/>
    <w:rsid w:val="00291712"/>
    <w:rsid w:val="002E0194"/>
    <w:rsid w:val="00303EF8"/>
    <w:rsid w:val="003620E2"/>
    <w:rsid w:val="003F5051"/>
    <w:rsid w:val="00420DF5"/>
    <w:rsid w:val="004371B6"/>
    <w:rsid w:val="00444C7B"/>
    <w:rsid w:val="0048718B"/>
    <w:rsid w:val="0049185C"/>
    <w:rsid w:val="004F2231"/>
    <w:rsid w:val="0051019E"/>
    <w:rsid w:val="005112D1"/>
    <w:rsid w:val="0055035B"/>
    <w:rsid w:val="005C3643"/>
    <w:rsid w:val="0068500D"/>
    <w:rsid w:val="007057F4"/>
    <w:rsid w:val="007417B3"/>
    <w:rsid w:val="00742102"/>
    <w:rsid w:val="00750AC4"/>
    <w:rsid w:val="00755B96"/>
    <w:rsid w:val="00773B66"/>
    <w:rsid w:val="007C7473"/>
    <w:rsid w:val="007D26F1"/>
    <w:rsid w:val="007E5499"/>
    <w:rsid w:val="008253A5"/>
    <w:rsid w:val="008417CE"/>
    <w:rsid w:val="0084277E"/>
    <w:rsid w:val="008700B6"/>
    <w:rsid w:val="008A3C95"/>
    <w:rsid w:val="008C386D"/>
    <w:rsid w:val="008C5106"/>
    <w:rsid w:val="008D5829"/>
    <w:rsid w:val="009413BC"/>
    <w:rsid w:val="00946F55"/>
    <w:rsid w:val="00965BD5"/>
    <w:rsid w:val="009875C8"/>
    <w:rsid w:val="00991D08"/>
    <w:rsid w:val="00A51285"/>
    <w:rsid w:val="00A63DE6"/>
    <w:rsid w:val="00B00CF7"/>
    <w:rsid w:val="00B0688D"/>
    <w:rsid w:val="00B21E2B"/>
    <w:rsid w:val="00B40525"/>
    <w:rsid w:val="00B41D82"/>
    <w:rsid w:val="00B86E89"/>
    <w:rsid w:val="00B90346"/>
    <w:rsid w:val="00BB6CAC"/>
    <w:rsid w:val="00BD093D"/>
    <w:rsid w:val="00BE7253"/>
    <w:rsid w:val="00C95D18"/>
    <w:rsid w:val="00CA16E0"/>
    <w:rsid w:val="00CE0BC9"/>
    <w:rsid w:val="00D2045C"/>
    <w:rsid w:val="00D540AF"/>
    <w:rsid w:val="00D6093C"/>
    <w:rsid w:val="00D638C1"/>
    <w:rsid w:val="00D73D44"/>
    <w:rsid w:val="00D967AC"/>
    <w:rsid w:val="00DF3138"/>
    <w:rsid w:val="00E1560F"/>
    <w:rsid w:val="00E50A4D"/>
    <w:rsid w:val="00E758BC"/>
    <w:rsid w:val="00E95AFE"/>
    <w:rsid w:val="00ED3756"/>
    <w:rsid w:val="00F227F7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7094EB97"/>
  <w15:chartTrackingRefBased/>
  <w15:docId w15:val="{07C27EEB-5B89-445C-BBAC-853EB055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F31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65B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ar">
    <w:name w:val="Título 1 Car"/>
    <w:basedOn w:val="Fuentedeprrafopredeter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aconvietas">
    <w:name w:val="List Bullet"/>
    <w:basedOn w:val="Contenido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TDC1">
    <w:name w:val="toc 1"/>
    <w:basedOn w:val="Normal"/>
    <w:uiPriority w:val="39"/>
    <w:pPr>
      <w:tabs>
        <w:tab w:val="right" w:leader="dot" w:pos="5040"/>
      </w:tabs>
    </w:pPr>
  </w:style>
  <w:style w:type="paragraph" w:styleId="TDC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tuloTDC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Piedepgina">
    <w:name w:val="footer"/>
    <w:basedOn w:val="Normal"/>
    <w:link w:val="PiedepginaCar"/>
    <w:uiPriority w:val="99"/>
    <w:pPr>
      <w:spacing w:line="240" w:lineRule="auto"/>
      <w:ind w:right="130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Pr>
      <w:lang w:eastAsia="en-US"/>
    </w:rPr>
  </w:style>
  <w:style w:type="paragraph" w:styleId="Encabezado">
    <w:name w:val="header"/>
    <w:basedOn w:val="Normal"/>
    <w:link w:val="EncabezadoCar"/>
    <w:uiPriority w:val="99"/>
    <w:pPr>
      <w:spacing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Pr>
      <w:lang w:eastAsia="en-US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aconnme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ar">
    <w:name w:val="Título 3 Car"/>
    <w:basedOn w:val="Fuentedeprrafopredeter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7057F4"/>
    <w:rPr>
      <w:color w:val="60C5E8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ido">
    <w:name w:val="Contenido"/>
    <w:basedOn w:val="Normal"/>
    <w:link w:val="Carcterdecontenido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is">
    <w:name w:val="Emphasis"/>
    <w:basedOn w:val="Fuentedeprrafopredeter"/>
    <w:uiPriority w:val="20"/>
    <w:unhideWhenUsed/>
    <w:qFormat/>
    <w:rsid w:val="007C7473"/>
    <w:rPr>
      <w:i/>
      <w:iCs/>
    </w:rPr>
  </w:style>
  <w:style w:type="character" w:customStyle="1" w:styleId="Carcterdecontenido">
    <w:name w:val="Carácter de contenido"/>
    <w:basedOn w:val="Fuentedeprrafopredeter"/>
    <w:link w:val="Contenido"/>
    <w:rsid w:val="002178B9"/>
    <w:rPr>
      <w:color w:val="0F0F3F" w:themeColor="text1"/>
      <w:sz w:val="28"/>
      <w:lang w:eastAsia="en-US"/>
    </w:rPr>
  </w:style>
  <w:style w:type="paragraph" w:styleId="Prrafodelista">
    <w:name w:val="List Paragraph"/>
    <w:basedOn w:val="Normal"/>
    <w:uiPriority w:val="1"/>
    <w:qFormat/>
    <w:rsid w:val="00B86E89"/>
    <w:pPr>
      <w:widowControl w:val="0"/>
      <w:autoSpaceDE w:val="0"/>
      <w:autoSpaceDN w:val="0"/>
      <w:spacing w:before="101" w:line="240" w:lineRule="auto"/>
      <w:ind w:left="1890" w:hanging="708"/>
    </w:pPr>
    <w:rPr>
      <w:rFonts w:eastAsia="Calibri" w:cs="Calibri"/>
      <w:b w:val="0"/>
      <w:color w:val="auto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186892"/>
    <w:pPr>
      <w:spacing w:before="120" w:after="200" w:line="240" w:lineRule="auto"/>
    </w:pPr>
    <w:rPr>
      <w:rFonts w:eastAsia="Calibri" w:cs="Calibri"/>
      <w:b w:val="0"/>
      <w:i/>
      <w:iCs/>
      <w:color w:val="292561" w:themeColor="text2"/>
      <w:sz w:val="18"/>
      <w:szCs w:val="18"/>
      <w:lang w:val="es-PE" w:eastAsia="es-PE"/>
    </w:rPr>
  </w:style>
  <w:style w:type="character" w:customStyle="1" w:styleId="Ttulo5Car">
    <w:name w:val="Título 5 Car"/>
    <w:basedOn w:val="Fuentedeprrafopredeter"/>
    <w:link w:val="Ttulo5"/>
    <w:uiPriority w:val="9"/>
    <w:rsid w:val="00DF3138"/>
    <w:rPr>
      <w:rFonts w:asciiTheme="majorHAnsi" w:eastAsiaTheme="majorEastAsia" w:hAnsiTheme="majorHAnsi" w:cstheme="majorBidi"/>
      <w:b/>
      <w:color w:val="0065BA" w:themeColor="accent1" w:themeShade="BF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3" Type="http://schemas.openxmlformats.org/officeDocument/2006/relationships/image" Target="media/image22.png"/><Relationship Id="rId7" Type="http://schemas.openxmlformats.org/officeDocument/2006/relationships/image" Target="media/image26.png"/><Relationship Id="rId2" Type="http://schemas.openxmlformats.org/officeDocument/2006/relationships/image" Target="media/image21.svg"/><Relationship Id="rId1" Type="http://schemas.openxmlformats.org/officeDocument/2006/relationships/image" Target="media/image20.png"/><Relationship Id="rId6" Type="http://schemas.openxmlformats.org/officeDocument/2006/relationships/image" Target="media/image25.svg"/><Relationship Id="rId5" Type="http://schemas.openxmlformats.org/officeDocument/2006/relationships/image" Target="media/image24.png"/><Relationship Id="rId4" Type="http://schemas.openxmlformats.org/officeDocument/2006/relationships/image" Target="media/image23.svg"/><Relationship Id="rId9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mar\AppData\Roaming\Microsoft\Templates\Informe%20empresarial%20(dise&#241;o%20gr&#225;f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4EDB31CB164B42BAAF1FEEDFB5EC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EA1FC-D0D0-4448-8FA7-F8ABC50E956E}"/>
      </w:docPartPr>
      <w:docPartBody>
        <w:p w:rsidR="00000000" w:rsidRDefault="00000000">
          <w:pPr>
            <w:pStyle w:val="014EDB31CB164B42BAAF1FEEDFB5ECF6"/>
          </w:pPr>
          <w:r>
            <w:rPr>
              <w:lang w:bidi="es-ES"/>
            </w:rPr>
            <w:t>Escriba el título de capítulo (nivel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E7"/>
    <w:rsid w:val="00C345C9"/>
    <w:rsid w:val="00F8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E" w:eastAsia="es-P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4EDB31CB164B42BAAF1FEEDFB5ECF6">
    <w:name w:val="014EDB31CB164B42BAAF1FEEDFB5ECF6"/>
  </w:style>
  <w:style w:type="paragraph" w:customStyle="1" w:styleId="3998B2ADCDB24CBDB23ECDA480A487A9">
    <w:name w:val="3998B2ADCDB24CBDB23ECDA480A487A9"/>
  </w:style>
  <w:style w:type="paragraph" w:customStyle="1" w:styleId="23CF9C5F151C442B809951EFF1F938E2">
    <w:name w:val="23CF9C5F151C442B809951EFF1F938E2"/>
  </w:style>
  <w:style w:type="paragraph" w:customStyle="1" w:styleId="DD66DCE75664403B830B8AA0C9B245AC">
    <w:name w:val="DD66DCE75664403B830B8AA0C9B245AC"/>
  </w:style>
  <w:style w:type="paragraph" w:customStyle="1" w:styleId="356B43BCB8BB4D6597C77D192DE4EBD3">
    <w:name w:val="356B43BCB8BB4D6597C77D192DE4EBD3"/>
  </w:style>
  <w:style w:type="paragraph" w:customStyle="1" w:styleId="4E1EB9547B6240B69038D6309437E27B">
    <w:name w:val="4E1EB9547B6240B69038D6309437E27B"/>
  </w:style>
  <w:style w:type="paragraph" w:customStyle="1" w:styleId="AE580B73C6F7471FA7EF0BAF05A6A8B0">
    <w:name w:val="AE580B73C6F7471FA7EF0BAF05A6A8B0"/>
    <w:rsid w:val="00F810E7"/>
  </w:style>
  <w:style w:type="paragraph" w:customStyle="1" w:styleId="D9D2617F397C422AA4AEE6C81CE4787C">
    <w:name w:val="D9D2617F397C422AA4AEE6C81CE4787C"/>
    <w:rsid w:val="00F810E7"/>
  </w:style>
  <w:style w:type="paragraph" w:customStyle="1" w:styleId="D60B962DBDAE4C7FA3CACC03DE1C26D4">
    <w:name w:val="D60B962DBDAE4C7FA3CACC03DE1C26D4"/>
    <w:rsid w:val="00F810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2CD69-CB27-498F-8BD1-21338F6A0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gráfico).dotx</Template>
  <TotalTime>58</TotalTime>
  <Pages>16</Pages>
  <Words>1655</Words>
  <Characters>9108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Iomar Alegre Barrera</dc:creator>
  <cp:keywords/>
  <dc:description/>
  <cp:lastModifiedBy>Iomar Igor Alegre Barrera- Est. FIIS</cp:lastModifiedBy>
  <cp:revision>3</cp:revision>
  <cp:lastPrinted>2023-06-12T23:16:00Z</cp:lastPrinted>
  <dcterms:created xsi:type="dcterms:W3CDTF">2023-06-12T21:55:00Z</dcterms:created>
  <dcterms:modified xsi:type="dcterms:W3CDTF">2023-06-12T23:17:00Z</dcterms:modified>
</cp:coreProperties>
</file>